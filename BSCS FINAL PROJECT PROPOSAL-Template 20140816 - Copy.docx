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68A90" w14:textId="62721722" w:rsidR="00385522" w:rsidRPr="00875752" w:rsidRDefault="00385522" w:rsidP="00E900D2">
      <w:pPr>
        <w:pStyle w:val="BodyText"/>
        <w:jc w:val="center"/>
        <w:rPr>
          <w:rFonts w:ascii="Times New Roman" w:hAnsi="Times New Roman"/>
          <w:b/>
        </w:rPr>
      </w:pPr>
      <w:r w:rsidRPr="00875752">
        <w:rPr>
          <w:rFonts w:ascii="Times New Roman" w:hAnsi="Times New Roman"/>
          <w:b/>
        </w:rPr>
        <w:t>BSS</w:t>
      </w:r>
      <w:r w:rsidR="00E900D2" w:rsidRPr="00875752">
        <w:rPr>
          <w:rFonts w:ascii="Times New Roman" w:hAnsi="Times New Roman"/>
          <w:b/>
        </w:rPr>
        <w:t>E</w:t>
      </w:r>
      <w:r w:rsidRPr="00875752">
        <w:rPr>
          <w:rFonts w:ascii="Times New Roman" w:hAnsi="Times New Roman"/>
          <w:b/>
        </w:rPr>
        <w:t xml:space="preserve"> </w:t>
      </w:r>
      <w:r w:rsidR="00DB26A4" w:rsidRPr="00875752">
        <w:rPr>
          <w:rFonts w:ascii="Times New Roman" w:hAnsi="Times New Roman"/>
          <w:b/>
        </w:rPr>
        <w:t>F</w:t>
      </w:r>
      <w:r w:rsidRPr="00875752">
        <w:rPr>
          <w:rFonts w:ascii="Times New Roman" w:hAnsi="Times New Roman"/>
          <w:b/>
        </w:rPr>
        <w:t>INAL PROJECT PROPOSAL</w:t>
      </w:r>
    </w:p>
    <w:p w14:paraId="672A6659" w14:textId="08E9A9E1" w:rsidR="00385522" w:rsidRPr="00875752" w:rsidRDefault="00E900D2" w:rsidP="00E900D2">
      <w:pPr>
        <w:ind w:left="1440" w:firstLine="720"/>
      </w:pPr>
      <w:r w:rsidRPr="00875752">
        <w:rPr>
          <w:b/>
          <w:bCs/>
          <w:sz w:val="28"/>
          <w:szCs w:val="28"/>
        </w:rPr>
        <w:t>Synthea: The Coding Assistant</w:t>
      </w:r>
    </w:p>
    <w:p w14:paraId="0A37501D" w14:textId="77777777" w:rsidR="00385522" w:rsidRPr="00875752" w:rsidRDefault="00385522" w:rsidP="00385522"/>
    <w:p w14:paraId="5DAB6C7B" w14:textId="77777777" w:rsidR="00385522" w:rsidRPr="00875752" w:rsidRDefault="00385522" w:rsidP="00385522"/>
    <w:p w14:paraId="781BAA6B" w14:textId="4D8BC8EF" w:rsidR="00DF5F66" w:rsidRPr="00875752" w:rsidRDefault="00DF5F66" w:rsidP="00E900D2">
      <w:pPr>
        <w:jc w:val="center"/>
        <w:rPr>
          <w:i/>
          <w:iCs/>
          <w:sz w:val="28"/>
        </w:rPr>
      </w:pPr>
      <w:r w:rsidRPr="00875752">
        <w:rPr>
          <w:i/>
          <w:iCs/>
          <w:sz w:val="28"/>
        </w:rPr>
        <w:t xml:space="preserve">Term </w:t>
      </w:r>
      <w:r w:rsidR="00C74A8C" w:rsidRPr="00875752">
        <w:rPr>
          <w:i/>
          <w:iCs/>
          <w:sz w:val="28"/>
        </w:rPr>
        <w:t>of Registration</w:t>
      </w:r>
      <w:r w:rsidRPr="00875752">
        <w:rPr>
          <w:i/>
          <w:iCs/>
          <w:sz w:val="28"/>
        </w:rPr>
        <w:t>: Fall 20</w:t>
      </w:r>
      <w:r w:rsidR="00E900D2" w:rsidRPr="00875752">
        <w:rPr>
          <w:i/>
          <w:iCs/>
          <w:sz w:val="28"/>
        </w:rPr>
        <w:t>22</w:t>
      </w:r>
    </w:p>
    <w:p w14:paraId="41C8F396" w14:textId="77777777" w:rsidR="00444985" w:rsidRPr="00875752" w:rsidRDefault="00444985" w:rsidP="00444985"/>
    <w:p w14:paraId="72A3D3EC" w14:textId="77777777" w:rsidR="00444985" w:rsidRPr="00875752" w:rsidRDefault="00444985" w:rsidP="00444985"/>
    <w:p w14:paraId="0D0B940D" w14:textId="77777777" w:rsidR="00444985" w:rsidRPr="00875752" w:rsidRDefault="00444985" w:rsidP="00444985"/>
    <w:p w14:paraId="0E27B00A" w14:textId="77777777" w:rsidR="00444985" w:rsidRPr="00875752" w:rsidRDefault="00444985" w:rsidP="00444985"/>
    <w:p w14:paraId="60061E4C" w14:textId="77777777" w:rsidR="00444985" w:rsidRPr="00875752" w:rsidRDefault="00444985" w:rsidP="00444985"/>
    <w:p w14:paraId="44EAFD9C" w14:textId="77777777" w:rsidR="00444985" w:rsidRPr="00875752" w:rsidRDefault="00444985" w:rsidP="00444985"/>
    <w:p w14:paraId="7970A4BE" w14:textId="77777777" w:rsidR="00E900D2" w:rsidRPr="00875752" w:rsidRDefault="009F6E1C" w:rsidP="00E900D2">
      <w:pPr>
        <w:jc w:val="center"/>
      </w:pPr>
      <w:r w:rsidRPr="00875752">
        <w:rPr>
          <w:noProof/>
        </w:rPr>
        <w:drawing>
          <wp:inline distT="0" distB="0" distL="0" distR="0" wp14:anchorId="63339F4F" wp14:editId="250E600A">
            <wp:extent cx="2324100" cy="2038350"/>
            <wp:effectExtent l="0" t="0" r="0" b="0"/>
            <wp:docPr id="1" name="Picture 1" descr="logo-BY-SH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extLst>
                        <a:ext uri="{28A0092B-C50C-407E-A947-70E740481C1C}">
                          <a14:useLocalDpi xmlns:a14="http://schemas.microsoft.com/office/drawing/2010/main" val="0"/>
                        </a:ext>
                      </a:extLst>
                    </a:blip>
                    <a:srcRect b="12657"/>
                    <a:stretch>
                      <a:fillRect/>
                    </a:stretch>
                  </pic:blipFill>
                  <pic:spPr>
                    <a:xfrm>
                      <a:off x="0" y="0"/>
                      <a:ext cx="2324100" cy="2038350"/>
                    </a:xfrm>
                    <a:prstGeom prst="rect">
                      <a:avLst/>
                    </a:prstGeom>
                  </pic:spPr>
                </pic:pic>
              </a:graphicData>
            </a:graphic>
          </wp:inline>
        </w:drawing>
      </w:r>
    </w:p>
    <w:p w14:paraId="7E84A88B" w14:textId="77777777" w:rsidR="00E900D2" w:rsidRPr="00875752" w:rsidRDefault="00E900D2" w:rsidP="00E900D2">
      <w:pPr>
        <w:jc w:val="center"/>
        <w:rPr>
          <w:sz w:val="28"/>
        </w:rPr>
      </w:pPr>
    </w:p>
    <w:p w14:paraId="17F1A99C" w14:textId="77777777" w:rsidR="00E900D2" w:rsidRPr="00875752" w:rsidRDefault="00E900D2" w:rsidP="00E900D2">
      <w:pPr>
        <w:jc w:val="center"/>
        <w:rPr>
          <w:sz w:val="28"/>
        </w:rPr>
      </w:pPr>
    </w:p>
    <w:p w14:paraId="09833D79" w14:textId="28FAB61A" w:rsidR="007A7F68" w:rsidRPr="00875752" w:rsidRDefault="007A7F68" w:rsidP="00E900D2">
      <w:pPr>
        <w:jc w:val="center"/>
        <w:rPr>
          <w:sz w:val="28"/>
        </w:rPr>
      </w:pPr>
      <w:r w:rsidRPr="00875752">
        <w:rPr>
          <w:sz w:val="28"/>
        </w:rPr>
        <w:t>Presented by:</w:t>
      </w:r>
    </w:p>
    <w:p w14:paraId="3528CF93" w14:textId="77777777" w:rsidR="00E900D2" w:rsidRPr="00875752" w:rsidRDefault="00E900D2" w:rsidP="00E900D2">
      <w:pPr>
        <w:jc w:val="center"/>
        <w:rPr>
          <w:sz w:val="28"/>
        </w:rPr>
      </w:pPr>
    </w:p>
    <w:p w14:paraId="1E7AA60F" w14:textId="77777777" w:rsidR="00E900D2" w:rsidRPr="00875752" w:rsidRDefault="00E900D2" w:rsidP="00E900D2">
      <w:pPr>
        <w:jc w:val="center"/>
      </w:pPr>
    </w:p>
    <w:tbl>
      <w:tblPr>
        <w:tblW w:w="8037" w:type="dxa"/>
        <w:tblInd w:w="998" w:type="dxa"/>
        <w:tblLook w:val="01E0" w:firstRow="1" w:lastRow="1" w:firstColumn="1" w:lastColumn="1" w:noHBand="0" w:noVBand="0"/>
      </w:tblPr>
      <w:tblGrid>
        <w:gridCol w:w="4018"/>
        <w:gridCol w:w="4019"/>
      </w:tblGrid>
      <w:tr w:rsidR="007A7F68" w:rsidRPr="00875752" w14:paraId="189D2C47" w14:textId="77777777" w:rsidTr="00E900D2">
        <w:trPr>
          <w:trHeight w:val="391"/>
        </w:trPr>
        <w:tc>
          <w:tcPr>
            <w:tcW w:w="4018" w:type="dxa"/>
            <w:shd w:val="clear" w:color="auto" w:fill="auto"/>
          </w:tcPr>
          <w:p w14:paraId="7860AA8D" w14:textId="7DCDB893" w:rsidR="007A7F68" w:rsidRPr="00875752" w:rsidRDefault="007A7F68" w:rsidP="005F4E9F">
            <w:pPr>
              <w:rPr>
                <w:b/>
                <w:sz w:val="28"/>
              </w:rPr>
            </w:pPr>
            <w:r w:rsidRPr="00875752">
              <w:rPr>
                <w:b/>
                <w:sz w:val="28"/>
              </w:rPr>
              <w:t>Registration No:</w:t>
            </w:r>
            <w:r w:rsidR="00E900D2" w:rsidRPr="00875752">
              <w:rPr>
                <w:b/>
                <w:sz w:val="28"/>
              </w:rPr>
              <w:t xml:space="preserve">       </w:t>
            </w:r>
          </w:p>
        </w:tc>
        <w:tc>
          <w:tcPr>
            <w:tcW w:w="4019" w:type="dxa"/>
            <w:shd w:val="clear" w:color="auto" w:fill="auto"/>
          </w:tcPr>
          <w:p w14:paraId="5ED90B35" w14:textId="77777777" w:rsidR="007A7F68" w:rsidRPr="00875752" w:rsidRDefault="007A7F68" w:rsidP="005F4E9F">
            <w:pPr>
              <w:rPr>
                <w:b/>
                <w:sz w:val="28"/>
              </w:rPr>
            </w:pPr>
            <w:r w:rsidRPr="00875752">
              <w:rPr>
                <w:b/>
                <w:sz w:val="28"/>
              </w:rPr>
              <w:t>Name:</w:t>
            </w:r>
          </w:p>
        </w:tc>
      </w:tr>
      <w:tr w:rsidR="007A7F68" w:rsidRPr="00875752" w14:paraId="12626045" w14:textId="77777777" w:rsidTr="00E900D2">
        <w:trPr>
          <w:trHeight w:val="1186"/>
        </w:trPr>
        <w:tc>
          <w:tcPr>
            <w:tcW w:w="4018" w:type="dxa"/>
            <w:shd w:val="clear" w:color="auto" w:fill="auto"/>
          </w:tcPr>
          <w:p w14:paraId="6E690B3D" w14:textId="0A537DD3" w:rsidR="007A7F68" w:rsidRPr="00875752" w:rsidRDefault="007A7F68" w:rsidP="007A7F68">
            <w:pPr>
              <w:rPr>
                <w:sz w:val="28"/>
              </w:rPr>
            </w:pPr>
            <w:r w:rsidRPr="00875752">
              <w:rPr>
                <w:sz w:val="28"/>
              </w:rPr>
              <w:t>L1F</w:t>
            </w:r>
            <w:r w:rsidR="00E900D2" w:rsidRPr="00875752">
              <w:rPr>
                <w:sz w:val="28"/>
              </w:rPr>
              <w:t>22</w:t>
            </w:r>
            <w:r w:rsidRPr="00875752">
              <w:rPr>
                <w:sz w:val="28"/>
              </w:rPr>
              <w:t>BSS</w:t>
            </w:r>
            <w:r w:rsidR="00E900D2" w:rsidRPr="00875752">
              <w:rPr>
                <w:sz w:val="28"/>
              </w:rPr>
              <w:t>E</w:t>
            </w:r>
            <w:r w:rsidRPr="00875752">
              <w:rPr>
                <w:sz w:val="28"/>
              </w:rPr>
              <w:t>0</w:t>
            </w:r>
            <w:r w:rsidR="00E900D2" w:rsidRPr="00875752">
              <w:rPr>
                <w:sz w:val="28"/>
              </w:rPr>
              <w:t>224</w:t>
            </w:r>
          </w:p>
        </w:tc>
        <w:tc>
          <w:tcPr>
            <w:tcW w:w="4019" w:type="dxa"/>
            <w:shd w:val="clear" w:color="auto" w:fill="auto"/>
          </w:tcPr>
          <w:p w14:paraId="56AC1C9A" w14:textId="0F8DF5F7" w:rsidR="007A7F68" w:rsidRPr="00875752" w:rsidRDefault="00E900D2" w:rsidP="007A7F68">
            <w:pPr>
              <w:rPr>
                <w:sz w:val="28"/>
              </w:rPr>
            </w:pPr>
            <w:r w:rsidRPr="00875752">
              <w:rPr>
                <w:sz w:val="28"/>
                <w:szCs w:val="20"/>
              </w:rPr>
              <w:t>MUHAMMAD MUJEEB UR REHMAN</w:t>
            </w:r>
          </w:p>
        </w:tc>
      </w:tr>
      <w:tr w:rsidR="00DF5F66" w:rsidRPr="00875752" w14:paraId="68D01B8E" w14:textId="77777777" w:rsidTr="00E900D2">
        <w:trPr>
          <w:trHeight w:val="782"/>
        </w:trPr>
        <w:tc>
          <w:tcPr>
            <w:tcW w:w="4018" w:type="dxa"/>
            <w:shd w:val="clear" w:color="auto" w:fill="auto"/>
          </w:tcPr>
          <w:p w14:paraId="51662342" w14:textId="4B3FCA3A" w:rsidR="00DF5F66" w:rsidRPr="00875752" w:rsidRDefault="006971E8" w:rsidP="00DB35A4">
            <w:pPr>
              <w:rPr>
                <w:sz w:val="28"/>
              </w:rPr>
            </w:pPr>
            <w:r w:rsidRPr="00875752">
              <w:rPr>
                <w:sz w:val="28"/>
              </w:rPr>
              <w:t>L1F</w:t>
            </w:r>
            <w:r w:rsidR="00E900D2" w:rsidRPr="00875752">
              <w:rPr>
                <w:sz w:val="28"/>
              </w:rPr>
              <w:t>22</w:t>
            </w:r>
            <w:r w:rsidRPr="00875752">
              <w:rPr>
                <w:sz w:val="28"/>
              </w:rPr>
              <w:t>BSS</w:t>
            </w:r>
            <w:r w:rsidR="00E900D2" w:rsidRPr="00875752">
              <w:rPr>
                <w:sz w:val="28"/>
              </w:rPr>
              <w:t>E</w:t>
            </w:r>
            <w:r w:rsidRPr="00875752">
              <w:rPr>
                <w:sz w:val="28"/>
              </w:rPr>
              <w:t>0</w:t>
            </w:r>
            <w:r w:rsidR="00E900D2" w:rsidRPr="00875752">
              <w:rPr>
                <w:sz w:val="28"/>
              </w:rPr>
              <w:t>215</w:t>
            </w:r>
          </w:p>
        </w:tc>
        <w:tc>
          <w:tcPr>
            <w:tcW w:w="4019" w:type="dxa"/>
            <w:shd w:val="clear" w:color="auto" w:fill="auto"/>
          </w:tcPr>
          <w:p w14:paraId="1BACDDBB" w14:textId="26AE48FE" w:rsidR="00DF5F66" w:rsidRPr="00875752" w:rsidRDefault="00E900D2" w:rsidP="00DB35A4">
            <w:pPr>
              <w:rPr>
                <w:sz w:val="28"/>
              </w:rPr>
            </w:pPr>
            <w:r w:rsidRPr="00875752">
              <w:rPr>
                <w:sz w:val="28"/>
                <w:szCs w:val="20"/>
              </w:rPr>
              <w:t>MUHAMMAD ADEEL</w:t>
            </w:r>
            <w:r w:rsidRPr="00875752">
              <w:rPr>
                <w:sz w:val="28"/>
                <w:szCs w:val="20"/>
              </w:rPr>
              <w:t> </w:t>
            </w:r>
            <w:r w:rsidRPr="00875752">
              <w:rPr>
                <w:sz w:val="28"/>
                <w:szCs w:val="20"/>
              </w:rPr>
              <w:t> </w:t>
            </w:r>
            <w:r w:rsidRPr="00875752">
              <w:rPr>
                <w:sz w:val="28"/>
                <w:szCs w:val="20"/>
              </w:rPr>
              <w:t> </w:t>
            </w:r>
            <w:r w:rsidRPr="00875752">
              <w:rPr>
                <w:sz w:val="28"/>
                <w:szCs w:val="20"/>
              </w:rPr>
              <w:t> </w:t>
            </w:r>
          </w:p>
        </w:tc>
      </w:tr>
      <w:tr w:rsidR="00DF5F66" w:rsidRPr="00875752" w14:paraId="0D076347" w14:textId="77777777" w:rsidTr="00E900D2">
        <w:trPr>
          <w:trHeight w:val="391"/>
        </w:trPr>
        <w:tc>
          <w:tcPr>
            <w:tcW w:w="4018" w:type="dxa"/>
            <w:shd w:val="clear" w:color="auto" w:fill="auto"/>
          </w:tcPr>
          <w:p w14:paraId="40671F99" w14:textId="4E4552AB" w:rsidR="00DF5F66" w:rsidRPr="00875752" w:rsidRDefault="006971E8" w:rsidP="00DB35A4">
            <w:pPr>
              <w:rPr>
                <w:sz w:val="28"/>
              </w:rPr>
            </w:pPr>
            <w:r w:rsidRPr="00875752">
              <w:rPr>
                <w:sz w:val="28"/>
              </w:rPr>
              <w:t>L1F</w:t>
            </w:r>
            <w:r w:rsidR="00E900D2" w:rsidRPr="00875752">
              <w:rPr>
                <w:sz w:val="28"/>
              </w:rPr>
              <w:t>22</w:t>
            </w:r>
            <w:r w:rsidRPr="00875752">
              <w:rPr>
                <w:sz w:val="28"/>
              </w:rPr>
              <w:t>BSS</w:t>
            </w:r>
            <w:r w:rsidR="00E900D2" w:rsidRPr="00875752">
              <w:rPr>
                <w:sz w:val="28"/>
              </w:rPr>
              <w:t>E</w:t>
            </w:r>
            <w:r w:rsidRPr="00875752">
              <w:rPr>
                <w:sz w:val="28"/>
              </w:rPr>
              <w:t>0</w:t>
            </w:r>
            <w:r w:rsidR="00E900D2" w:rsidRPr="00875752">
              <w:rPr>
                <w:sz w:val="28"/>
              </w:rPr>
              <w:t>222</w:t>
            </w:r>
          </w:p>
        </w:tc>
        <w:tc>
          <w:tcPr>
            <w:tcW w:w="4019" w:type="dxa"/>
            <w:shd w:val="clear" w:color="auto" w:fill="auto"/>
          </w:tcPr>
          <w:p w14:paraId="7434145F" w14:textId="48684C77" w:rsidR="00DF5F66" w:rsidRPr="00875752" w:rsidRDefault="00E900D2" w:rsidP="00DB35A4">
            <w:pPr>
              <w:rPr>
                <w:sz w:val="28"/>
              </w:rPr>
            </w:pPr>
            <w:r w:rsidRPr="00875752">
              <w:rPr>
                <w:sz w:val="28"/>
                <w:szCs w:val="20"/>
              </w:rPr>
              <w:t>ABDUL REHMAN</w:t>
            </w:r>
          </w:p>
        </w:tc>
      </w:tr>
    </w:tbl>
    <w:p w14:paraId="62486C05" w14:textId="77777777" w:rsidR="00DF5F66" w:rsidRPr="00875752" w:rsidRDefault="00DF5F66" w:rsidP="00444985">
      <w:pPr>
        <w:jc w:val="center"/>
        <w:rPr>
          <w:i/>
          <w:iCs/>
          <w:sz w:val="28"/>
        </w:rPr>
      </w:pPr>
    </w:p>
    <w:p w14:paraId="4B99056E" w14:textId="77777777" w:rsidR="00444985" w:rsidRPr="00875752" w:rsidRDefault="00444985" w:rsidP="00444985"/>
    <w:p w14:paraId="1299C43A" w14:textId="77777777" w:rsidR="00444985" w:rsidRPr="00875752" w:rsidRDefault="00444985" w:rsidP="00444985"/>
    <w:p w14:paraId="4DDBEF00" w14:textId="77777777" w:rsidR="00444985" w:rsidRPr="00875752" w:rsidRDefault="00444985" w:rsidP="00444985"/>
    <w:p w14:paraId="7DEE640C" w14:textId="3D812AFA" w:rsidR="00E900D2" w:rsidRPr="00875752" w:rsidRDefault="00E900D2" w:rsidP="00444985"/>
    <w:p w14:paraId="1F5A9429" w14:textId="70F2AC7A" w:rsidR="00E900D2" w:rsidRPr="00875752" w:rsidRDefault="00E900D2" w:rsidP="00444985"/>
    <w:p w14:paraId="518CFE0A" w14:textId="77777777" w:rsidR="00E900D2" w:rsidRPr="00875752" w:rsidRDefault="00E900D2" w:rsidP="0044498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5935"/>
      </w:tblGrid>
      <w:tr w:rsidR="00444985" w:rsidRPr="00875752" w14:paraId="47D9694C" w14:textId="77777777" w:rsidTr="00AE70AB">
        <w:trPr>
          <w:jc w:val="center"/>
        </w:trPr>
        <w:tc>
          <w:tcPr>
            <w:tcW w:w="5935" w:type="dxa"/>
            <w:shd w:val="clear" w:color="auto" w:fill="000000"/>
          </w:tcPr>
          <w:p w14:paraId="2AC6ECE0" w14:textId="77777777" w:rsidR="00444985" w:rsidRPr="00875752" w:rsidRDefault="00444985" w:rsidP="00AE70AB">
            <w:pPr>
              <w:jc w:val="center"/>
              <w:rPr>
                <w:sz w:val="36"/>
              </w:rPr>
            </w:pPr>
            <w:r w:rsidRPr="00875752">
              <w:rPr>
                <w:sz w:val="36"/>
              </w:rPr>
              <w:t>Faculty of Information Technology</w:t>
            </w:r>
          </w:p>
        </w:tc>
      </w:tr>
    </w:tbl>
    <w:p w14:paraId="4DC36F58" w14:textId="77777777" w:rsidR="00444985" w:rsidRPr="00875752" w:rsidRDefault="00444985" w:rsidP="00444985">
      <w:pPr>
        <w:jc w:val="center"/>
        <w:rPr>
          <w:sz w:val="50"/>
        </w:rPr>
      </w:pPr>
      <w:r w:rsidRPr="00875752">
        <w:rPr>
          <w:sz w:val="50"/>
        </w:rPr>
        <w:t>University of Central Punjab</w:t>
      </w:r>
    </w:p>
    <w:p w14:paraId="016BB6A0" w14:textId="77777777" w:rsidR="006E4D9D" w:rsidRPr="00875752" w:rsidRDefault="00444985" w:rsidP="006E4D9D">
      <w:pPr>
        <w:pStyle w:val="BodyText"/>
        <w:rPr>
          <w:rFonts w:ascii="Times New Roman" w:hAnsi="Times New Roman"/>
          <w:b/>
          <w:sz w:val="24"/>
          <w:szCs w:val="24"/>
        </w:rPr>
      </w:pPr>
      <w:r w:rsidRPr="00875752">
        <w:rPr>
          <w:rFonts w:ascii="Times New Roman" w:hAnsi="Times New Roman"/>
        </w:rPr>
        <w:br w:type="page"/>
      </w:r>
      <w:r w:rsidR="006E4D9D" w:rsidRPr="00875752">
        <w:rPr>
          <w:rFonts w:ascii="Times New Roman" w:hAnsi="Times New Roman"/>
          <w:b/>
          <w:szCs w:val="24"/>
        </w:rPr>
        <w:lastRenderedPageBreak/>
        <w:t>Project Title</w:t>
      </w:r>
    </w:p>
    <w:p w14:paraId="0456F47E" w14:textId="5826BB49" w:rsidR="006E4D9D" w:rsidRPr="00875752" w:rsidRDefault="00824321" w:rsidP="006E4D9D">
      <w:pPr>
        <w:pStyle w:val="BodyText"/>
        <w:spacing w:line="240" w:lineRule="auto"/>
        <w:ind w:left="360"/>
        <w:jc w:val="both"/>
        <w:rPr>
          <w:rFonts w:ascii="Times New Roman" w:hAnsi="Times New Roman"/>
          <w:sz w:val="22"/>
          <w:szCs w:val="24"/>
        </w:rPr>
      </w:pPr>
      <w:proofErr w:type="spellStart"/>
      <w:r w:rsidRPr="00875752">
        <w:rPr>
          <w:rFonts w:ascii="Times New Roman" w:hAnsi="Times New Roman"/>
          <w:sz w:val="24"/>
        </w:rPr>
        <w:t>Synthea</w:t>
      </w:r>
      <w:proofErr w:type="spellEnd"/>
      <w:r w:rsidRPr="00875752">
        <w:rPr>
          <w:rFonts w:ascii="Times New Roman" w:hAnsi="Times New Roman"/>
          <w:sz w:val="24"/>
        </w:rPr>
        <w:t xml:space="preserve">: </w:t>
      </w:r>
      <w:r w:rsidR="00875752">
        <w:rPr>
          <w:rFonts w:ascii="Times New Roman" w:hAnsi="Times New Roman"/>
          <w:sz w:val="24"/>
        </w:rPr>
        <w:t xml:space="preserve">The </w:t>
      </w:r>
      <w:r w:rsidRPr="00875752">
        <w:rPr>
          <w:rFonts w:ascii="Times New Roman" w:hAnsi="Times New Roman"/>
          <w:sz w:val="24"/>
        </w:rPr>
        <w:t>Coding Assistant</w:t>
      </w:r>
    </w:p>
    <w:p w14:paraId="3CF2D8B6" w14:textId="77777777" w:rsidR="00130173" w:rsidRPr="00875752" w:rsidRDefault="00130173" w:rsidP="00130173">
      <w:pPr>
        <w:pStyle w:val="BodyText"/>
        <w:spacing w:line="240" w:lineRule="auto"/>
        <w:jc w:val="both"/>
        <w:rPr>
          <w:rFonts w:ascii="Times New Roman" w:hAnsi="Times New Roman"/>
          <w:sz w:val="24"/>
          <w:szCs w:val="24"/>
        </w:rPr>
      </w:pPr>
    </w:p>
    <w:p w14:paraId="6F6D57DA" w14:textId="77777777" w:rsidR="00130173" w:rsidRPr="00875752" w:rsidRDefault="00130173" w:rsidP="00130173">
      <w:pPr>
        <w:pStyle w:val="BodyText"/>
        <w:rPr>
          <w:rFonts w:ascii="Times New Roman" w:hAnsi="Times New Roman"/>
          <w:b/>
          <w:sz w:val="24"/>
          <w:szCs w:val="24"/>
        </w:rPr>
      </w:pPr>
      <w:r w:rsidRPr="00875752">
        <w:rPr>
          <w:rFonts w:ascii="Times New Roman" w:hAnsi="Times New Roman"/>
          <w:b/>
          <w:sz w:val="24"/>
          <w:szCs w:val="24"/>
        </w:rPr>
        <w:t>Project Advisor</w:t>
      </w:r>
    </w:p>
    <w:p w14:paraId="0FB78278" w14:textId="505EDC61" w:rsidR="006E4D9D" w:rsidRPr="00875752" w:rsidRDefault="003D254F" w:rsidP="001C336C">
      <w:pPr>
        <w:pStyle w:val="BodyText"/>
        <w:spacing w:line="240" w:lineRule="auto"/>
        <w:jc w:val="both"/>
        <w:rPr>
          <w:rFonts w:ascii="Times New Roman" w:hAnsi="Times New Roman"/>
          <w:sz w:val="32"/>
          <w:szCs w:val="24"/>
        </w:rPr>
      </w:pPr>
      <w:r w:rsidRPr="00875752">
        <w:rPr>
          <w:rFonts w:ascii="Times New Roman" w:hAnsi="Times New Roman"/>
          <w:sz w:val="24"/>
          <w:szCs w:val="24"/>
        </w:rPr>
        <w:tab/>
      </w:r>
      <w:r w:rsidRPr="00875752">
        <w:rPr>
          <w:rFonts w:ascii="Times New Roman" w:hAnsi="Times New Roman"/>
          <w:sz w:val="24"/>
        </w:rPr>
        <w:t xml:space="preserve">MUHAMMAD TAYYAB MIR  </w:t>
      </w:r>
    </w:p>
    <w:p w14:paraId="2C43BE3D" w14:textId="77777777" w:rsidR="006E4D9D" w:rsidRPr="00875752" w:rsidRDefault="006E4D9D" w:rsidP="006E4D9D">
      <w:pPr>
        <w:pStyle w:val="BodyText"/>
        <w:rPr>
          <w:rFonts w:ascii="Times New Roman" w:hAnsi="Times New Roman"/>
          <w:b/>
          <w:sz w:val="24"/>
          <w:szCs w:val="24"/>
        </w:rPr>
      </w:pPr>
      <w:r w:rsidRPr="00875752">
        <w:rPr>
          <w:rFonts w:ascii="Times New Roman" w:hAnsi="Times New Roman"/>
          <w:b/>
          <w:sz w:val="24"/>
          <w:szCs w:val="24"/>
        </w:rPr>
        <w:t>Particulars of the students:</w:t>
      </w:r>
    </w:p>
    <w:tbl>
      <w:tblPr>
        <w:tblW w:w="84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2097"/>
        <w:gridCol w:w="3240"/>
        <w:gridCol w:w="657"/>
        <w:gridCol w:w="1657"/>
      </w:tblGrid>
      <w:tr w:rsidR="006E4D9D" w:rsidRPr="00875752" w14:paraId="3FC67805" w14:textId="77777777">
        <w:trPr>
          <w:trHeight w:val="576"/>
        </w:trPr>
        <w:tc>
          <w:tcPr>
            <w:tcW w:w="783" w:type="dxa"/>
            <w:vAlign w:val="center"/>
          </w:tcPr>
          <w:p w14:paraId="788C6278" w14:textId="77777777" w:rsidR="006E4D9D" w:rsidRPr="00875752" w:rsidRDefault="006E4D9D" w:rsidP="006E4D9D">
            <w:pPr>
              <w:jc w:val="center"/>
              <w:rPr>
                <w:b/>
                <w:sz w:val="20"/>
                <w:szCs w:val="20"/>
              </w:rPr>
            </w:pPr>
            <w:proofErr w:type="spellStart"/>
            <w:proofErr w:type="gramStart"/>
            <w:r w:rsidRPr="00875752">
              <w:rPr>
                <w:b/>
                <w:sz w:val="20"/>
                <w:szCs w:val="20"/>
              </w:rPr>
              <w:t>S.No</w:t>
            </w:r>
            <w:proofErr w:type="spellEnd"/>
            <w:proofErr w:type="gramEnd"/>
          </w:p>
        </w:tc>
        <w:tc>
          <w:tcPr>
            <w:tcW w:w="2097" w:type="dxa"/>
            <w:vAlign w:val="center"/>
          </w:tcPr>
          <w:p w14:paraId="35FC9925" w14:textId="77777777" w:rsidR="006E4D9D" w:rsidRPr="00875752" w:rsidRDefault="006E4D9D" w:rsidP="00B64A19">
            <w:pPr>
              <w:rPr>
                <w:b/>
                <w:sz w:val="20"/>
                <w:szCs w:val="20"/>
              </w:rPr>
            </w:pPr>
            <w:r w:rsidRPr="00875752">
              <w:rPr>
                <w:b/>
                <w:sz w:val="20"/>
                <w:szCs w:val="20"/>
              </w:rPr>
              <w:t xml:space="preserve">Registration# </w:t>
            </w:r>
          </w:p>
          <w:p w14:paraId="2ADE7308" w14:textId="77777777" w:rsidR="006E4D9D" w:rsidRPr="00875752" w:rsidRDefault="006E4D9D" w:rsidP="00986DF3">
            <w:pPr>
              <w:ind w:right="-108"/>
              <w:rPr>
                <w:b/>
                <w:sz w:val="20"/>
                <w:szCs w:val="20"/>
              </w:rPr>
            </w:pPr>
            <w:proofErr w:type="gramStart"/>
            <w:r w:rsidRPr="00875752">
              <w:rPr>
                <w:sz w:val="14"/>
                <w:szCs w:val="20"/>
              </w:rPr>
              <w:t>eg.</w:t>
            </w:r>
            <w:r w:rsidRPr="00875752">
              <w:rPr>
                <w:b/>
                <w:sz w:val="14"/>
                <w:szCs w:val="20"/>
              </w:rPr>
              <w:t>L</w:t>
            </w:r>
            <w:proofErr w:type="gramEnd"/>
            <w:r w:rsidRPr="00875752">
              <w:rPr>
                <w:b/>
                <w:sz w:val="14"/>
                <w:szCs w:val="20"/>
              </w:rPr>
              <w:t>1F00</w:t>
            </w:r>
            <w:r w:rsidR="00986DF3" w:rsidRPr="00875752">
              <w:rPr>
                <w:b/>
                <w:sz w:val="14"/>
                <w:szCs w:val="20"/>
              </w:rPr>
              <w:t>B</w:t>
            </w:r>
            <w:r w:rsidRPr="00875752">
              <w:rPr>
                <w:b/>
                <w:sz w:val="14"/>
                <w:szCs w:val="20"/>
              </w:rPr>
              <w:t>SCS0101</w:t>
            </w:r>
          </w:p>
        </w:tc>
        <w:tc>
          <w:tcPr>
            <w:tcW w:w="3240" w:type="dxa"/>
            <w:vAlign w:val="center"/>
          </w:tcPr>
          <w:p w14:paraId="2FB22282" w14:textId="77777777" w:rsidR="006E4D9D" w:rsidRPr="00875752" w:rsidRDefault="006E4D9D" w:rsidP="00B64A19">
            <w:pPr>
              <w:rPr>
                <w:b/>
                <w:sz w:val="20"/>
                <w:szCs w:val="20"/>
              </w:rPr>
            </w:pPr>
            <w:r w:rsidRPr="00875752">
              <w:rPr>
                <w:b/>
                <w:sz w:val="20"/>
                <w:szCs w:val="20"/>
              </w:rPr>
              <w:t xml:space="preserve">Name in Full </w:t>
            </w:r>
          </w:p>
          <w:p w14:paraId="199EB524" w14:textId="77777777" w:rsidR="006E4D9D" w:rsidRPr="00875752" w:rsidRDefault="006E4D9D" w:rsidP="00B64A19">
            <w:pPr>
              <w:rPr>
                <w:b/>
                <w:sz w:val="20"/>
                <w:szCs w:val="20"/>
              </w:rPr>
            </w:pPr>
            <w:r w:rsidRPr="00875752">
              <w:rPr>
                <w:sz w:val="14"/>
                <w:szCs w:val="20"/>
              </w:rPr>
              <w:t>Use Block Letters</w:t>
            </w:r>
          </w:p>
        </w:tc>
        <w:tc>
          <w:tcPr>
            <w:tcW w:w="657" w:type="dxa"/>
            <w:vAlign w:val="center"/>
          </w:tcPr>
          <w:p w14:paraId="2DDA4057" w14:textId="77777777" w:rsidR="006E4D9D" w:rsidRPr="00875752" w:rsidRDefault="006E4D9D" w:rsidP="00B64A19">
            <w:pPr>
              <w:ind w:left="-108" w:right="-108"/>
              <w:jc w:val="center"/>
              <w:rPr>
                <w:b/>
                <w:sz w:val="20"/>
                <w:szCs w:val="20"/>
              </w:rPr>
            </w:pPr>
            <w:r w:rsidRPr="00875752">
              <w:rPr>
                <w:b/>
                <w:sz w:val="20"/>
                <w:szCs w:val="20"/>
              </w:rPr>
              <w:t>CGPA</w:t>
            </w:r>
          </w:p>
        </w:tc>
        <w:tc>
          <w:tcPr>
            <w:tcW w:w="1657" w:type="dxa"/>
            <w:vAlign w:val="center"/>
          </w:tcPr>
          <w:p w14:paraId="52293E04" w14:textId="77777777" w:rsidR="006E4D9D" w:rsidRPr="00875752" w:rsidRDefault="006E4D9D" w:rsidP="00B64A19">
            <w:pPr>
              <w:ind w:left="-108" w:right="-108"/>
              <w:jc w:val="center"/>
              <w:rPr>
                <w:b/>
                <w:sz w:val="20"/>
                <w:szCs w:val="20"/>
              </w:rPr>
            </w:pPr>
            <w:r w:rsidRPr="00875752">
              <w:rPr>
                <w:b/>
                <w:sz w:val="20"/>
                <w:szCs w:val="20"/>
              </w:rPr>
              <w:t>Signatures</w:t>
            </w:r>
          </w:p>
        </w:tc>
      </w:tr>
      <w:tr w:rsidR="00E900D2" w:rsidRPr="00875752" w14:paraId="649841BE" w14:textId="77777777">
        <w:trPr>
          <w:trHeight w:val="504"/>
        </w:trPr>
        <w:tc>
          <w:tcPr>
            <w:tcW w:w="783" w:type="dxa"/>
            <w:vAlign w:val="center"/>
          </w:tcPr>
          <w:p w14:paraId="56B20A0C" w14:textId="77777777" w:rsidR="00E900D2" w:rsidRPr="00875752" w:rsidRDefault="00E900D2" w:rsidP="00E900D2">
            <w:pPr>
              <w:pStyle w:val="Heading5"/>
              <w:spacing w:line="240" w:lineRule="auto"/>
              <w:rPr>
                <w:rFonts w:ascii="Times New Roman" w:hAnsi="Times New Roman"/>
                <w:sz w:val="20"/>
              </w:rPr>
            </w:pPr>
            <w:r w:rsidRPr="00875752">
              <w:rPr>
                <w:rFonts w:ascii="Times New Roman" w:hAnsi="Times New Roman"/>
                <w:sz w:val="20"/>
              </w:rPr>
              <w:t>1</w:t>
            </w:r>
          </w:p>
        </w:tc>
        <w:tc>
          <w:tcPr>
            <w:tcW w:w="2097" w:type="dxa"/>
            <w:vAlign w:val="center"/>
          </w:tcPr>
          <w:p w14:paraId="1FC39945" w14:textId="2556D27E"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bCs/>
                <w:sz w:val="24"/>
              </w:rPr>
              <w:t>L1F22BSSE0224</w:t>
            </w:r>
          </w:p>
        </w:tc>
        <w:tc>
          <w:tcPr>
            <w:tcW w:w="3240" w:type="dxa"/>
            <w:vAlign w:val="center"/>
          </w:tcPr>
          <w:p w14:paraId="0562CB0E" w14:textId="338093D3"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sz w:val="24"/>
                <w:szCs w:val="24"/>
              </w:rPr>
              <w:t>MUHAMMAD MUJEEB UR REHMAN</w:t>
            </w:r>
          </w:p>
        </w:tc>
        <w:tc>
          <w:tcPr>
            <w:tcW w:w="657" w:type="dxa"/>
            <w:vAlign w:val="center"/>
          </w:tcPr>
          <w:p w14:paraId="34CE0A41" w14:textId="374AB93E"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sz w:val="20"/>
              </w:rPr>
              <w:t>2.7</w:t>
            </w:r>
          </w:p>
        </w:tc>
        <w:tc>
          <w:tcPr>
            <w:tcW w:w="1657" w:type="dxa"/>
            <w:vAlign w:val="center"/>
          </w:tcPr>
          <w:p w14:paraId="62EBF3C5" w14:textId="77777777" w:rsidR="00E900D2" w:rsidRPr="00875752" w:rsidRDefault="00E900D2" w:rsidP="00E900D2">
            <w:pPr>
              <w:pStyle w:val="Heading5"/>
              <w:spacing w:line="240" w:lineRule="auto"/>
              <w:jc w:val="left"/>
              <w:rPr>
                <w:rFonts w:ascii="Times New Roman" w:hAnsi="Times New Roman"/>
                <w:sz w:val="20"/>
              </w:rPr>
            </w:pPr>
          </w:p>
        </w:tc>
      </w:tr>
      <w:tr w:rsidR="00E900D2" w:rsidRPr="00875752" w14:paraId="18F999B5" w14:textId="77777777">
        <w:trPr>
          <w:trHeight w:val="504"/>
        </w:trPr>
        <w:tc>
          <w:tcPr>
            <w:tcW w:w="783" w:type="dxa"/>
            <w:vAlign w:val="center"/>
          </w:tcPr>
          <w:p w14:paraId="7144751B" w14:textId="77777777" w:rsidR="00E900D2" w:rsidRPr="00875752" w:rsidRDefault="00E900D2" w:rsidP="00E900D2">
            <w:pPr>
              <w:pStyle w:val="Heading5"/>
              <w:spacing w:line="240" w:lineRule="auto"/>
              <w:rPr>
                <w:rFonts w:ascii="Times New Roman" w:hAnsi="Times New Roman"/>
                <w:sz w:val="20"/>
              </w:rPr>
            </w:pPr>
            <w:r w:rsidRPr="00875752">
              <w:rPr>
                <w:rFonts w:ascii="Times New Roman" w:hAnsi="Times New Roman"/>
                <w:sz w:val="20"/>
              </w:rPr>
              <w:t>2</w:t>
            </w:r>
          </w:p>
        </w:tc>
        <w:tc>
          <w:tcPr>
            <w:tcW w:w="2097" w:type="dxa"/>
            <w:vAlign w:val="center"/>
          </w:tcPr>
          <w:p w14:paraId="6D98A12B" w14:textId="0309AA43"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bCs/>
                <w:sz w:val="24"/>
              </w:rPr>
              <w:t>L1F22BSSE0215</w:t>
            </w:r>
          </w:p>
        </w:tc>
        <w:tc>
          <w:tcPr>
            <w:tcW w:w="3240" w:type="dxa"/>
            <w:vAlign w:val="center"/>
          </w:tcPr>
          <w:p w14:paraId="2946DB82" w14:textId="3E2913BD" w:rsidR="00E900D2" w:rsidRPr="00875752" w:rsidRDefault="00E900D2" w:rsidP="00E900D2">
            <w:pPr>
              <w:pStyle w:val="Heading5"/>
              <w:spacing w:line="240" w:lineRule="auto"/>
              <w:jc w:val="left"/>
              <w:rPr>
                <w:rFonts w:ascii="Times New Roman" w:hAnsi="Times New Roman"/>
                <w:sz w:val="24"/>
              </w:rPr>
            </w:pPr>
            <w:r w:rsidRPr="00875752">
              <w:rPr>
                <w:rFonts w:ascii="Times New Roman" w:hAnsi="Times New Roman"/>
                <w:bCs/>
                <w:sz w:val="24"/>
              </w:rPr>
              <w:t>MUHAMMAD ADEEL</w:t>
            </w:r>
          </w:p>
        </w:tc>
        <w:tc>
          <w:tcPr>
            <w:tcW w:w="657" w:type="dxa"/>
            <w:vAlign w:val="center"/>
          </w:tcPr>
          <w:p w14:paraId="5997CC1D" w14:textId="604CE33A"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sz w:val="20"/>
              </w:rPr>
              <w:t>2.63</w:t>
            </w:r>
          </w:p>
        </w:tc>
        <w:tc>
          <w:tcPr>
            <w:tcW w:w="1657" w:type="dxa"/>
            <w:vAlign w:val="center"/>
          </w:tcPr>
          <w:p w14:paraId="110FFD37" w14:textId="77777777" w:rsidR="00E900D2" w:rsidRPr="00875752" w:rsidRDefault="00E900D2" w:rsidP="00E900D2">
            <w:pPr>
              <w:pStyle w:val="Heading5"/>
              <w:spacing w:line="240" w:lineRule="auto"/>
              <w:jc w:val="left"/>
              <w:rPr>
                <w:rFonts w:ascii="Times New Roman" w:hAnsi="Times New Roman"/>
                <w:sz w:val="20"/>
              </w:rPr>
            </w:pPr>
          </w:p>
        </w:tc>
      </w:tr>
      <w:tr w:rsidR="00E900D2" w:rsidRPr="00875752" w14:paraId="5FCD5EC4" w14:textId="77777777">
        <w:trPr>
          <w:trHeight w:val="504"/>
        </w:trPr>
        <w:tc>
          <w:tcPr>
            <w:tcW w:w="783" w:type="dxa"/>
            <w:vAlign w:val="center"/>
          </w:tcPr>
          <w:p w14:paraId="0B778152" w14:textId="77777777" w:rsidR="00E900D2" w:rsidRPr="00875752" w:rsidRDefault="00E900D2" w:rsidP="00E900D2">
            <w:pPr>
              <w:pStyle w:val="Heading5"/>
              <w:spacing w:line="240" w:lineRule="auto"/>
              <w:rPr>
                <w:rFonts w:ascii="Times New Roman" w:hAnsi="Times New Roman"/>
                <w:sz w:val="20"/>
              </w:rPr>
            </w:pPr>
            <w:r w:rsidRPr="00875752">
              <w:rPr>
                <w:rFonts w:ascii="Times New Roman" w:hAnsi="Times New Roman"/>
                <w:sz w:val="20"/>
              </w:rPr>
              <w:t>3</w:t>
            </w:r>
          </w:p>
        </w:tc>
        <w:tc>
          <w:tcPr>
            <w:tcW w:w="2097" w:type="dxa"/>
            <w:vAlign w:val="center"/>
          </w:tcPr>
          <w:p w14:paraId="6B699379" w14:textId="4FF85422"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bCs/>
                <w:sz w:val="24"/>
              </w:rPr>
              <w:t>L1F22BSSE0222</w:t>
            </w:r>
          </w:p>
        </w:tc>
        <w:tc>
          <w:tcPr>
            <w:tcW w:w="3240" w:type="dxa"/>
            <w:vAlign w:val="center"/>
          </w:tcPr>
          <w:p w14:paraId="3FE9F23F" w14:textId="68EDA81D"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bCs/>
                <w:sz w:val="24"/>
              </w:rPr>
              <w:t>ABDUL REHMAN</w:t>
            </w:r>
          </w:p>
        </w:tc>
        <w:tc>
          <w:tcPr>
            <w:tcW w:w="657" w:type="dxa"/>
            <w:vAlign w:val="center"/>
          </w:tcPr>
          <w:p w14:paraId="1F72F646" w14:textId="2037EF36" w:rsidR="00E900D2" w:rsidRPr="00875752" w:rsidRDefault="00E900D2" w:rsidP="00E900D2">
            <w:pPr>
              <w:pStyle w:val="Heading5"/>
              <w:spacing w:line="240" w:lineRule="auto"/>
              <w:jc w:val="left"/>
              <w:rPr>
                <w:rFonts w:ascii="Times New Roman" w:hAnsi="Times New Roman"/>
                <w:sz w:val="20"/>
              </w:rPr>
            </w:pPr>
            <w:r w:rsidRPr="00875752">
              <w:rPr>
                <w:rFonts w:ascii="Times New Roman" w:hAnsi="Times New Roman"/>
                <w:sz w:val="20"/>
              </w:rPr>
              <w:t>3.</w:t>
            </w:r>
            <w:r w:rsidR="003D254F" w:rsidRPr="00875752">
              <w:rPr>
                <w:rFonts w:ascii="Times New Roman" w:hAnsi="Times New Roman"/>
                <w:sz w:val="20"/>
              </w:rPr>
              <w:t>07</w:t>
            </w:r>
          </w:p>
        </w:tc>
        <w:tc>
          <w:tcPr>
            <w:tcW w:w="1657" w:type="dxa"/>
            <w:vAlign w:val="center"/>
          </w:tcPr>
          <w:p w14:paraId="08CE6F91" w14:textId="77777777" w:rsidR="00E900D2" w:rsidRPr="00875752" w:rsidRDefault="00E900D2" w:rsidP="00E900D2">
            <w:pPr>
              <w:pStyle w:val="Heading5"/>
              <w:spacing w:line="240" w:lineRule="auto"/>
              <w:jc w:val="left"/>
              <w:rPr>
                <w:rFonts w:ascii="Times New Roman" w:hAnsi="Times New Roman"/>
                <w:sz w:val="20"/>
              </w:rPr>
            </w:pPr>
          </w:p>
        </w:tc>
      </w:tr>
    </w:tbl>
    <w:p w14:paraId="61CDCEAD" w14:textId="77777777" w:rsidR="00BD5AE2" w:rsidRPr="00875752" w:rsidRDefault="00BD5AE2" w:rsidP="00BD5AE2">
      <w:pPr>
        <w:pStyle w:val="BodyText"/>
        <w:spacing w:line="240" w:lineRule="auto"/>
        <w:rPr>
          <w:rFonts w:ascii="Times New Roman" w:hAnsi="Times New Roman"/>
          <w:b/>
          <w:sz w:val="16"/>
          <w:szCs w:val="24"/>
        </w:rPr>
      </w:pPr>
    </w:p>
    <w:p w14:paraId="13161CBD" w14:textId="77777777" w:rsidR="00171312" w:rsidRPr="00875752" w:rsidRDefault="00171312" w:rsidP="0001618E">
      <w:pPr>
        <w:pStyle w:val="BodyText"/>
        <w:rPr>
          <w:rFonts w:ascii="Times New Roman" w:hAnsi="Times New Roman"/>
          <w:b/>
          <w:sz w:val="24"/>
          <w:szCs w:val="24"/>
        </w:rPr>
      </w:pPr>
      <w:r w:rsidRPr="00875752">
        <w:rPr>
          <w:rFonts w:ascii="Times New Roman" w:hAnsi="Times New Roman"/>
          <w:b/>
          <w:sz w:val="24"/>
          <w:szCs w:val="24"/>
        </w:rPr>
        <w:t>Advisor’s Consent</w:t>
      </w:r>
    </w:p>
    <w:p w14:paraId="61AAB246" w14:textId="71CD2548" w:rsidR="00171312" w:rsidRPr="00875752" w:rsidRDefault="00171312" w:rsidP="00171312">
      <w:pPr>
        <w:pStyle w:val="BodyText"/>
        <w:spacing w:line="240" w:lineRule="auto"/>
        <w:jc w:val="both"/>
        <w:rPr>
          <w:rFonts w:ascii="Times New Roman" w:hAnsi="Times New Roman"/>
          <w:sz w:val="10"/>
        </w:rPr>
      </w:pPr>
      <w:r w:rsidRPr="00875752">
        <w:rPr>
          <w:rFonts w:ascii="Times New Roman" w:hAnsi="Times New Roman"/>
          <w:sz w:val="20"/>
        </w:rPr>
        <w:t>I</w:t>
      </w:r>
      <w:r w:rsidR="00E900D2" w:rsidRPr="00875752">
        <w:rPr>
          <w:rFonts w:ascii="Times New Roman" w:hAnsi="Times New Roman"/>
          <w:sz w:val="20"/>
        </w:rPr>
        <w:t xml:space="preserve"> </w:t>
      </w:r>
      <w:r w:rsidRPr="00875752">
        <w:rPr>
          <w:rFonts w:ascii="Times New Roman" w:hAnsi="Times New Roman"/>
          <w:sz w:val="20"/>
        </w:rPr>
        <w:t>Prof./Dr./Mr./Ms.</w:t>
      </w:r>
      <w:r w:rsidR="00E900D2" w:rsidRPr="00875752">
        <w:rPr>
          <w:rFonts w:ascii="Times New Roman" w:hAnsi="Times New Roman"/>
          <w:sz w:val="20"/>
        </w:rPr>
        <w:t xml:space="preserve"> </w:t>
      </w:r>
      <w:r w:rsidR="00E900D2" w:rsidRPr="00875752">
        <w:rPr>
          <w:rFonts w:ascii="Times New Roman" w:hAnsi="Times New Roman"/>
        </w:rPr>
        <w:t>________</w:t>
      </w:r>
      <w:r w:rsidR="00E900D2" w:rsidRPr="00875752">
        <w:rPr>
          <w:rFonts w:ascii="Times New Roman" w:hAnsi="Times New Roman"/>
          <w:sz w:val="20"/>
        </w:rPr>
        <w:t xml:space="preserve">MUHAMMAD TAYYAB </w:t>
      </w:r>
      <w:proofErr w:type="gramStart"/>
      <w:r w:rsidR="00E900D2" w:rsidRPr="00875752">
        <w:rPr>
          <w:rFonts w:ascii="Times New Roman" w:hAnsi="Times New Roman"/>
          <w:sz w:val="20"/>
        </w:rPr>
        <w:t xml:space="preserve">MIR  </w:t>
      </w:r>
      <w:r w:rsidR="00E900D2" w:rsidRPr="00875752">
        <w:rPr>
          <w:rFonts w:ascii="Times New Roman" w:hAnsi="Times New Roman"/>
        </w:rPr>
        <w:t>_</w:t>
      </w:r>
      <w:proofErr w:type="gramEnd"/>
      <w:r w:rsidR="00E900D2" w:rsidRPr="00875752">
        <w:rPr>
          <w:rFonts w:ascii="Times New Roman" w:hAnsi="Times New Roman"/>
        </w:rPr>
        <w:t xml:space="preserve">_____ </w:t>
      </w:r>
      <w:r w:rsidRPr="00875752">
        <w:rPr>
          <w:rFonts w:ascii="Times New Roman" w:hAnsi="Times New Roman"/>
          <w:sz w:val="20"/>
        </w:rPr>
        <w:t>am willing to guide these students in all phases of above-mentioned project as advisor. I have carefully seen the Title and des</w:t>
      </w:r>
      <w:r w:rsidR="00986DF3" w:rsidRPr="00875752">
        <w:rPr>
          <w:rFonts w:ascii="Times New Roman" w:hAnsi="Times New Roman"/>
          <w:sz w:val="20"/>
        </w:rPr>
        <w:t>cription of the project</w:t>
      </w:r>
      <w:r w:rsidRPr="00875752">
        <w:rPr>
          <w:rFonts w:ascii="Times New Roman" w:hAnsi="Times New Roman"/>
          <w:sz w:val="20"/>
        </w:rPr>
        <w:t xml:space="preserve"> and believe that it is of an appropriate difficulty level for the number of students named above.</w:t>
      </w:r>
    </w:p>
    <w:p w14:paraId="6BB9E253" w14:textId="77777777" w:rsidR="00171312" w:rsidRPr="00875752" w:rsidRDefault="00171312" w:rsidP="00171312">
      <w:pPr>
        <w:rPr>
          <w:b/>
          <w:bCs/>
          <w:sz w:val="8"/>
        </w:rPr>
      </w:pPr>
    </w:p>
    <w:tbl>
      <w:tblPr>
        <w:tblW w:w="8508" w:type="dxa"/>
        <w:tblLayout w:type="fixed"/>
        <w:tblLook w:val="01E0" w:firstRow="1" w:lastRow="1" w:firstColumn="1" w:lastColumn="1" w:noHBand="0" w:noVBand="0"/>
      </w:tblPr>
      <w:tblGrid>
        <w:gridCol w:w="5148"/>
        <w:gridCol w:w="3360"/>
      </w:tblGrid>
      <w:tr w:rsidR="00171312" w:rsidRPr="00875752" w14:paraId="180B8177" w14:textId="77777777" w:rsidTr="00AE70AB">
        <w:trPr>
          <w:trHeight w:val="1503"/>
        </w:trPr>
        <w:tc>
          <w:tcPr>
            <w:tcW w:w="5148" w:type="dxa"/>
            <w:shd w:val="clear" w:color="auto" w:fill="auto"/>
          </w:tcPr>
          <w:p w14:paraId="5D96E813" w14:textId="77777777" w:rsidR="00171312" w:rsidRPr="00875752" w:rsidRDefault="00171312" w:rsidP="00DB35A4">
            <w:pPr>
              <w:rPr>
                <w:b/>
                <w:bCs/>
                <w:sz w:val="22"/>
              </w:rPr>
            </w:pPr>
            <w:r w:rsidRPr="00875752">
              <w:rPr>
                <w:b/>
                <w:bCs/>
                <w:sz w:val="22"/>
              </w:rPr>
              <w:t>Note:</w:t>
            </w:r>
          </w:p>
          <w:p w14:paraId="502BE5FC" w14:textId="77777777" w:rsidR="00171312" w:rsidRPr="00875752" w:rsidRDefault="00171312" w:rsidP="00AE70AB">
            <w:pPr>
              <w:pStyle w:val="BodyText"/>
              <w:spacing w:line="240" w:lineRule="auto"/>
              <w:jc w:val="both"/>
              <w:rPr>
                <w:rFonts w:ascii="Times New Roman" w:hAnsi="Times New Roman"/>
                <w:sz w:val="16"/>
              </w:rPr>
            </w:pPr>
            <w:r w:rsidRPr="00875752">
              <w:rPr>
                <w:rFonts w:ascii="Times New Roman" w:hAnsi="Times New Roman"/>
                <w:sz w:val="18"/>
              </w:rPr>
              <w:t>Advisor can’t be changed without prior permission of the Manager Projects and the duration for complet</w:t>
            </w:r>
            <w:r w:rsidR="00986DF3" w:rsidRPr="00875752">
              <w:rPr>
                <w:rFonts w:ascii="Times New Roman" w:hAnsi="Times New Roman"/>
                <w:sz w:val="18"/>
              </w:rPr>
              <w:t xml:space="preserve">ion of </w:t>
            </w:r>
            <w:r w:rsidR="007C10F9" w:rsidRPr="00875752">
              <w:rPr>
                <w:rFonts w:ascii="Times New Roman" w:hAnsi="Times New Roman"/>
                <w:sz w:val="18"/>
              </w:rPr>
              <w:t>the</w:t>
            </w:r>
            <w:r w:rsidR="00986DF3" w:rsidRPr="00875752">
              <w:rPr>
                <w:rFonts w:ascii="Times New Roman" w:hAnsi="Times New Roman"/>
                <w:sz w:val="18"/>
              </w:rPr>
              <w:t xml:space="preserve"> Project</w:t>
            </w:r>
            <w:r w:rsidRPr="00875752">
              <w:rPr>
                <w:rFonts w:ascii="Times New Roman" w:hAnsi="Times New Roman"/>
                <w:sz w:val="18"/>
              </w:rPr>
              <w:t xml:space="preserve"> is </w:t>
            </w:r>
            <w:r w:rsidR="007C10F9" w:rsidRPr="00875752">
              <w:rPr>
                <w:rFonts w:ascii="Times New Roman" w:hAnsi="Times New Roman"/>
                <w:sz w:val="18"/>
              </w:rPr>
              <w:t>2 regular semesters</w:t>
            </w:r>
            <w:r w:rsidRPr="00875752">
              <w:rPr>
                <w:rFonts w:ascii="Times New Roman" w:hAnsi="Times New Roman"/>
                <w:sz w:val="18"/>
              </w:rPr>
              <w:t xml:space="preserve"> (approx.) from the date of Registr</w:t>
            </w:r>
            <w:r w:rsidR="00986DF3" w:rsidRPr="00875752">
              <w:rPr>
                <w:rFonts w:ascii="Times New Roman" w:hAnsi="Times New Roman"/>
                <w:sz w:val="18"/>
              </w:rPr>
              <w:t>ation of Research Project</w:t>
            </w:r>
            <w:r w:rsidRPr="00875752">
              <w:rPr>
                <w:rFonts w:ascii="Times New Roman" w:hAnsi="Times New Roman"/>
                <w:sz w:val="18"/>
              </w:rPr>
              <w:t>.</w:t>
            </w:r>
          </w:p>
          <w:p w14:paraId="23DE523C" w14:textId="77777777" w:rsidR="00171312" w:rsidRPr="00875752" w:rsidRDefault="00171312" w:rsidP="00DB35A4">
            <w:pPr>
              <w:rPr>
                <w:b/>
                <w:bCs/>
                <w:sz w:val="22"/>
              </w:rPr>
            </w:pPr>
          </w:p>
        </w:tc>
        <w:tc>
          <w:tcPr>
            <w:tcW w:w="3360" w:type="dxa"/>
            <w:shd w:val="clear" w:color="auto" w:fill="auto"/>
            <w:vAlign w:val="bottom"/>
          </w:tcPr>
          <w:p w14:paraId="48CED67B" w14:textId="77777777" w:rsidR="00171312" w:rsidRPr="00875752" w:rsidRDefault="00171312" w:rsidP="00AE70AB">
            <w:pPr>
              <w:pStyle w:val="Heading2"/>
              <w:jc w:val="right"/>
              <w:rPr>
                <w:rFonts w:ascii="Times New Roman" w:hAnsi="Times New Roman" w:cs="Times New Roman"/>
                <w:sz w:val="18"/>
              </w:rPr>
            </w:pPr>
            <w:r w:rsidRPr="00875752">
              <w:rPr>
                <w:rFonts w:ascii="Times New Roman" w:hAnsi="Times New Roman" w:cs="Times New Roman"/>
                <w:sz w:val="18"/>
              </w:rPr>
              <w:t>Signatures and Date</w:t>
            </w:r>
          </w:p>
          <w:tbl>
            <w:tblPr>
              <w:tblW w:w="297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tblGrid>
            <w:tr w:rsidR="00171312" w:rsidRPr="00875752" w14:paraId="52E56223" w14:textId="77777777" w:rsidTr="00AE70AB">
              <w:trPr>
                <w:jc w:val="right"/>
              </w:trPr>
              <w:tc>
                <w:tcPr>
                  <w:tcW w:w="2970" w:type="dxa"/>
                  <w:shd w:val="clear" w:color="auto" w:fill="auto"/>
                  <w:vAlign w:val="center"/>
                </w:tcPr>
                <w:p w14:paraId="07547A01" w14:textId="77777777" w:rsidR="00171312" w:rsidRPr="00875752" w:rsidRDefault="00171312" w:rsidP="00AE70AB">
                  <w:pPr>
                    <w:pStyle w:val="Heading2"/>
                    <w:jc w:val="right"/>
                    <w:rPr>
                      <w:rFonts w:ascii="Times New Roman" w:hAnsi="Times New Roman" w:cs="Times New Roman"/>
                    </w:rPr>
                  </w:pPr>
                </w:p>
                <w:p w14:paraId="5043CB0F" w14:textId="77777777" w:rsidR="00171312" w:rsidRPr="00875752" w:rsidRDefault="00171312" w:rsidP="00AE70AB">
                  <w:pPr>
                    <w:jc w:val="right"/>
                  </w:pPr>
                </w:p>
              </w:tc>
            </w:tr>
          </w:tbl>
          <w:p w14:paraId="041A912E" w14:textId="77777777" w:rsidR="00171312" w:rsidRPr="00875752" w:rsidRDefault="00171312" w:rsidP="00AE70AB">
            <w:pPr>
              <w:pStyle w:val="BodyText"/>
              <w:spacing w:line="240" w:lineRule="auto"/>
              <w:jc w:val="right"/>
              <w:rPr>
                <w:rFonts w:ascii="Times New Roman" w:hAnsi="Times New Roman"/>
                <w:b/>
                <w:sz w:val="24"/>
              </w:rPr>
            </w:pPr>
            <w:r w:rsidRPr="00875752">
              <w:rPr>
                <w:rFonts w:ascii="Times New Roman" w:hAnsi="Times New Roman"/>
                <w:b/>
                <w:sz w:val="22"/>
              </w:rPr>
              <w:t>Advisor</w:t>
            </w:r>
          </w:p>
        </w:tc>
      </w:tr>
    </w:tbl>
    <w:p w14:paraId="19B58488" w14:textId="77777777" w:rsidR="006E4D9D" w:rsidRPr="00875752" w:rsidRDefault="00B74409" w:rsidP="000904DC">
      <w:pPr>
        <w:pStyle w:val="BodyText"/>
        <w:spacing w:line="240" w:lineRule="auto"/>
        <w:rPr>
          <w:rFonts w:ascii="Times New Roman" w:hAnsi="Times New Roman"/>
          <w:b/>
          <w:sz w:val="24"/>
          <w:szCs w:val="24"/>
        </w:rPr>
      </w:pPr>
      <w:r w:rsidRPr="00875752">
        <w:rPr>
          <w:rFonts w:ascii="Times New Roman" w:hAnsi="Times New Roman"/>
          <w:b/>
          <w:sz w:val="24"/>
          <w:szCs w:val="24"/>
        </w:rPr>
        <w:t>EVALUATOR</w:t>
      </w:r>
      <w:r w:rsidR="00ED6D65" w:rsidRPr="00875752">
        <w:rPr>
          <w:rFonts w:ascii="Times New Roman" w:hAnsi="Times New Roman"/>
          <w:b/>
          <w:sz w:val="24"/>
          <w:szCs w:val="24"/>
        </w:rPr>
        <w:t>/REFEREE</w:t>
      </w:r>
      <w:r w:rsidR="006E4D9D" w:rsidRPr="00875752">
        <w:rPr>
          <w:rFonts w:ascii="Times New Roman" w:hAnsi="Times New Roman"/>
          <w:b/>
          <w:sz w:val="24"/>
          <w:szCs w:val="24"/>
        </w:rPr>
        <w:t xml:space="preserve"> 1</w:t>
      </w:r>
    </w:p>
    <w:tbl>
      <w:tblPr>
        <w:tblW w:w="0" w:type="auto"/>
        <w:tblLook w:val="01E0" w:firstRow="1" w:lastRow="1" w:firstColumn="1" w:lastColumn="1" w:noHBand="0" w:noVBand="0"/>
      </w:tblPr>
      <w:tblGrid>
        <w:gridCol w:w="1622"/>
        <w:gridCol w:w="456"/>
        <w:gridCol w:w="1533"/>
        <w:gridCol w:w="472"/>
        <w:gridCol w:w="359"/>
        <w:gridCol w:w="3867"/>
      </w:tblGrid>
      <w:tr w:rsidR="006E4D9D" w:rsidRPr="00875752" w14:paraId="5E96C1C9" w14:textId="77777777" w:rsidTr="00AE70AB">
        <w:trPr>
          <w:trHeight w:val="847"/>
        </w:trPr>
        <w:tc>
          <w:tcPr>
            <w:tcW w:w="8525" w:type="dxa"/>
            <w:gridSpan w:val="6"/>
            <w:shd w:val="clear" w:color="auto" w:fill="auto"/>
          </w:tcPr>
          <w:p w14:paraId="15470ABB" w14:textId="77777777" w:rsidR="006E4D9D" w:rsidRPr="00875752" w:rsidRDefault="00450421" w:rsidP="00AE70AB">
            <w:pPr>
              <w:pStyle w:val="BodyText"/>
              <w:spacing w:line="240" w:lineRule="auto"/>
              <w:jc w:val="both"/>
              <w:rPr>
                <w:rFonts w:ascii="Times New Roman" w:hAnsi="Times New Roman"/>
                <w:sz w:val="20"/>
              </w:rPr>
            </w:pPr>
            <w:r w:rsidRPr="00875752">
              <w:rPr>
                <w:rFonts w:ascii="Times New Roman" w:hAnsi="Times New Roman"/>
                <w:sz w:val="20"/>
              </w:rPr>
              <w:t xml:space="preserve">I have carefully read the project proposal and feel that the proposed project is a useful one and of a sufficient difficulty level to justify </w:t>
            </w:r>
            <w:r w:rsidR="00986DF3" w:rsidRPr="00875752">
              <w:rPr>
                <w:rFonts w:ascii="Times New Roman" w:hAnsi="Times New Roman"/>
                <w:sz w:val="20"/>
              </w:rPr>
              <w:t xml:space="preserve">2 </w:t>
            </w:r>
            <w:r w:rsidR="007C10F9" w:rsidRPr="00875752">
              <w:rPr>
                <w:rFonts w:ascii="Times New Roman" w:hAnsi="Times New Roman"/>
                <w:sz w:val="20"/>
              </w:rPr>
              <w:t xml:space="preserve">regular </w:t>
            </w:r>
            <w:r w:rsidR="00986DF3" w:rsidRPr="00875752">
              <w:rPr>
                <w:rFonts w:ascii="Times New Roman" w:hAnsi="Times New Roman"/>
                <w:sz w:val="20"/>
              </w:rPr>
              <w:t>semesters work</w:t>
            </w:r>
            <w:r w:rsidRPr="00875752">
              <w:rPr>
                <w:rFonts w:ascii="Times New Roman" w:hAnsi="Times New Roman"/>
                <w:sz w:val="20"/>
              </w:rPr>
              <w:t xml:space="preserve">load </w:t>
            </w:r>
            <w:r w:rsidR="00986DF3" w:rsidRPr="00875752">
              <w:rPr>
                <w:rFonts w:ascii="Times New Roman" w:hAnsi="Times New Roman"/>
                <w:sz w:val="20"/>
              </w:rPr>
              <w:t>for</w:t>
            </w:r>
            <w:r w:rsidRPr="00875752">
              <w:rPr>
                <w:rFonts w:ascii="Times New Roman" w:hAnsi="Times New Roman"/>
                <w:sz w:val="20"/>
              </w:rPr>
              <w:t xml:space="preserve"> above mentioned students.</w:t>
            </w:r>
            <w:r w:rsidR="00986DF3" w:rsidRPr="00875752">
              <w:rPr>
                <w:rFonts w:ascii="Times New Roman" w:hAnsi="Times New Roman"/>
                <w:sz w:val="20"/>
              </w:rPr>
              <w:t xml:space="preserve"> I have made recommendations in the evaluation for</w:t>
            </w:r>
            <w:r w:rsidR="007C10F9" w:rsidRPr="00875752">
              <w:rPr>
                <w:rFonts w:ascii="Times New Roman" w:hAnsi="Times New Roman"/>
                <w:sz w:val="20"/>
              </w:rPr>
              <w:t>m</w:t>
            </w:r>
            <w:r w:rsidR="00986DF3" w:rsidRPr="00875752">
              <w:rPr>
                <w:rFonts w:ascii="Times New Roman" w:hAnsi="Times New Roman"/>
                <w:sz w:val="20"/>
              </w:rPr>
              <w:t xml:space="preserve"> to improve the scope and </w:t>
            </w:r>
            <w:r w:rsidR="00B74409" w:rsidRPr="00875752">
              <w:rPr>
                <w:rFonts w:ascii="Times New Roman" w:hAnsi="Times New Roman"/>
                <w:sz w:val="20"/>
              </w:rPr>
              <w:t>quality of the project.</w:t>
            </w:r>
          </w:p>
          <w:p w14:paraId="07459315" w14:textId="77777777" w:rsidR="00305D98" w:rsidRPr="00875752" w:rsidRDefault="00305D98" w:rsidP="00AE70AB">
            <w:pPr>
              <w:pStyle w:val="BodyText"/>
              <w:spacing w:line="240" w:lineRule="auto"/>
              <w:jc w:val="both"/>
              <w:rPr>
                <w:rFonts w:ascii="Times New Roman" w:hAnsi="Times New Roman"/>
                <w:sz w:val="20"/>
              </w:rPr>
            </w:pPr>
          </w:p>
        </w:tc>
      </w:tr>
      <w:tr w:rsidR="00130173" w:rsidRPr="00875752" w14:paraId="113779A0" w14:textId="77777777" w:rsidTr="00AE70AB">
        <w:trPr>
          <w:trHeight w:val="427"/>
        </w:trPr>
        <w:tc>
          <w:tcPr>
            <w:tcW w:w="4188" w:type="dxa"/>
            <w:gridSpan w:val="4"/>
            <w:shd w:val="clear" w:color="auto" w:fill="auto"/>
          </w:tcPr>
          <w:p w14:paraId="6537F28F" w14:textId="77777777" w:rsidR="00130173" w:rsidRPr="00875752" w:rsidRDefault="00130173" w:rsidP="007E2F9E">
            <w:pPr>
              <w:pStyle w:val="BodyText"/>
              <w:rPr>
                <w:rFonts w:ascii="Times New Roman" w:hAnsi="Times New Roman"/>
                <w:sz w:val="20"/>
              </w:rPr>
            </w:pPr>
          </w:p>
        </w:tc>
        <w:tc>
          <w:tcPr>
            <w:tcW w:w="4337" w:type="dxa"/>
            <w:gridSpan w:val="2"/>
            <w:shd w:val="clear" w:color="auto" w:fill="auto"/>
          </w:tcPr>
          <w:p w14:paraId="6AFEF87D" w14:textId="77777777" w:rsidR="00130173" w:rsidRPr="00875752" w:rsidRDefault="00130173" w:rsidP="00AE70AB">
            <w:pPr>
              <w:pStyle w:val="BodyText"/>
              <w:jc w:val="right"/>
              <w:rPr>
                <w:rFonts w:ascii="Times New Roman" w:hAnsi="Times New Roman"/>
                <w:sz w:val="20"/>
              </w:rPr>
            </w:pPr>
            <w:r w:rsidRPr="00875752">
              <w:rPr>
                <w:rFonts w:ascii="Times New Roman" w:hAnsi="Times New Roman"/>
                <w:sz w:val="20"/>
              </w:rPr>
              <w:t>Signatures and Date</w:t>
            </w:r>
          </w:p>
        </w:tc>
      </w:tr>
      <w:tr w:rsidR="00AE70AB" w:rsidRPr="00875752" w14:paraId="6DFB9E20" w14:textId="77777777" w:rsidTr="00AE70AB">
        <w:trPr>
          <w:trHeight w:val="206"/>
        </w:trPr>
        <w:tc>
          <w:tcPr>
            <w:tcW w:w="1668" w:type="dxa"/>
            <w:shd w:val="clear" w:color="auto" w:fill="auto"/>
          </w:tcPr>
          <w:p w14:paraId="70DF9E56" w14:textId="77777777" w:rsidR="00130173" w:rsidRPr="00875752" w:rsidRDefault="00130173" w:rsidP="00AE70AB">
            <w:pPr>
              <w:pStyle w:val="BodyText"/>
              <w:spacing w:line="240" w:lineRule="auto"/>
              <w:jc w:val="right"/>
              <w:rPr>
                <w:rFonts w:ascii="Times New Roman" w:hAnsi="Times New Roman"/>
                <w:sz w:val="20"/>
              </w:rPr>
            </w:pPr>
          </w:p>
        </w:tc>
        <w:tc>
          <w:tcPr>
            <w:tcW w:w="463" w:type="dxa"/>
            <w:shd w:val="clear" w:color="auto" w:fill="auto"/>
          </w:tcPr>
          <w:p w14:paraId="44E871BC" w14:textId="77777777" w:rsidR="00130173" w:rsidRPr="00875752" w:rsidRDefault="00130173" w:rsidP="00AE70AB">
            <w:pPr>
              <w:pStyle w:val="BodyText"/>
              <w:spacing w:line="240" w:lineRule="auto"/>
              <w:jc w:val="right"/>
              <w:rPr>
                <w:rFonts w:ascii="Times New Roman" w:hAnsi="Times New Roman"/>
                <w:sz w:val="20"/>
              </w:rPr>
            </w:pPr>
          </w:p>
        </w:tc>
        <w:tc>
          <w:tcPr>
            <w:tcW w:w="1577" w:type="dxa"/>
            <w:tcBorders>
              <w:left w:val="nil"/>
            </w:tcBorders>
            <w:shd w:val="clear" w:color="auto" w:fill="auto"/>
          </w:tcPr>
          <w:p w14:paraId="144A5D23" w14:textId="77777777" w:rsidR="00130173" w:rsidRPr="00875752" w:rsidRDefault="00130173" w:rsidP="00AE70AB">
            <w:pPr>
              <w:pStyle w:val="BodyText"/>
              <w:spacing w:line="240" w:lineRule="auto"/>
              <w:jc w:val="right"/>
              <w:rPr>
                <w:rFonts w:ascii="Times New Roman" w:hAnsi="Times New Roman"/>
                <w:sz w:val="20"/>
              </w:rPr>
            </w:pPr>
          </w:p>
        </w:tc>
        <w:tc>
          <w:tcPr>
            <w:tcW w:w="480" w:type="dxa"/>
            <w:shd w:val="clear" w:color="auto" w:fill="auto"/>
          </w:tcPr>
          <w:p w14:paraId="738610EB" w14:textId="77777777" w:rsidR="00130173" w:rsidRPr="00875752" w:rsidRDefault="00130173" w:rsidP="00AE70AB">
            <w:pPr>
              <w:pStyle w:val="BodyText"/>
              <w:spacing w:line="240" w:lineRule="auto"/>
              <w:rPr>
                <w:rFonts w:ascii="Times New Roman" w:hAnsi="Times New Roman"/>
                <w:sz w:val="20"/>
              </w:rPr>
            </w:pPr>
          </w:p>
        </w:tc>
        <w:tc>
          <w:tcPr>
            <w:tcW w:w="360" w:type="dxa"/>
            <w:tcBorders>
              <w:left w:val="nil"/>
            </w:tcBorders>
            <w:shd w:val="clear" w:color="auto" w:fill="auto"/>
          </w:tcPr>
          <w:p w14:paraId="637805D2" w14:textId="77777777" w:rsidR="00130173" w:rsidRPr="00875752" w:rsidRDefault="00130173" w:rsidP="00AE70AB">
            <w:pPr>
              <w:pStyle w:val="BodyText"/>
              <w:spacing w:line="240" w:lineRule="auto"/>
              <w:rPr>
                <w:rFonts w:ascii="Times New Roman" w:hAnsi="Times New Roman"/>
                <w:sz w:val="20"/>
              </w:rPr>
            </w:pPr>
          </w:p>
        </w:tc>
        <w:tc>
          <w:tcPr>
            <w:tcW w:w="3977" w:type="dxa"/>
            <w:vMerge w:val="restart"/>
            <w:tcBorders>
              <w:top w:val="single" w:sz="4" w:space="0" w:color="auto"/>
              <w:left w:val="single" w:sz="4" w:space="0" w:color="auto"/>
              <w:bottom w:val="single" w:sz="4" w:space="0" w:color="auto"/>
              <w:right w:val="single" w:sz="4" w:space="0" w:color="auto"/>
            </w:tcBorders>
            <w:shd w:val="clear" w:color="auto" w:fill="auto"/>
          </w:tcPr>
          <w:p w14:paraId="463F29E8" w14:textId="77777777" w:rsidR="00130173" w:rsidRPr="00875752" w:rsidRDefault="00130173" w:rsidP="00AE70AB">
            <w:pPr>
              <w:pStyle w:val="BodyText"/>
              <w:spacing w:line="240" w:lineRule="auto"/>
              <w:rPr>
                <w:rFonts w:ascii="Times New Roman" w:hAnsi="Times New Roman"/>
                <w:sz w:val="20"/>
              </w:rPr>
            </w:pPr>
          </w:p>
        </w:tc>
      </w:tr>
      <w:tr w:rsidR="00130173" w:rsidRPr="00875752" w14:paraId="3B7B4B86" w14:textId="77777777" w:rsidTr="00AE70AB">
        <w:trPr>
          <w:trHeight w:val="656"/>
        </w:trPr>
        <w:tc>
          <w:tcPr>
            <w:tcW w:w="4188" w:type="dxa"/>
            <w:gridSpan w:val="4"/>
            <w:shd w:val="clear" w:color="auto" w:fill="auto"/>
          </w:tcPr>
          <w:p w14:paraId="3A0FF5F2" w14:textId="77777777" w:rsidR="00130173" w:rsidRPr="00875752" w:rsidRDefault="00130173" w:rsidP="00AE70AB">
            <w:pPr>
              <w:pStyle w:val="BodyText"/>
              <w:spacing w:line="240" w:lineRule="auto"/>
              <w:rPr>
                <w:rFonts w:ascii="Times New Roman" w:hAnsi="Times New Roman"/>
                <w:sz w:val="20"/>
              </w:rPr>
            </w:pPr>
          </w:p>
        </w:tc>
        <w:tc>
          <w:tcPr>
            <w:tcW w:w="360" w:type="dxa"/>
            <w:tcBorders>
              <w:left w:val="nil"/>
            </w:tcBorders>
            <w:shd w:val="clear" w:color="auto" w:fill="auto"/>
          </w:tcPr>
          <w:p w14:paraId="5630AD66" w14:textId="77777777" w:rsidR="00130173" w:rsidRPr="00875752" w:rsidRDefault="00130173" w:rsidP="00AE70AB">
            <w:pPr>
              <w:pStyle w:val="BodyText"/>
              <w:spacing w:line="240" w:lineRule="auto"/>
              <w:rPr>
                <w:rFonts w:ascii="Times New Roman" w:hAnsi="Times New Roman"/>
                <w:sz w:val="20"/>
              </w:rPr>
            </w:pPr>
          </w:p>
        </w:tc>
        <w:tc>
          <w:tcPr>
            <w:tcW w:w="3977" w:type="dxa"/>
            <w:vMerge/>
            <w:tcBorders>
              <w:left w:val="single" w:sz="4" w:space="0" w:color="auto"/>
              <w:bottom w:val="single" w:sz="4" w:space="0" w:color="auto"/>
              <w:right w:val="single" w:sz="4" w:space="0" w:color="auto"/>
            </w:tcBorders>
            <w:shd w:val="clear" w:color="auto" w:fill="auto"/>
          </w:tcPr>
          <w:p w14:paraId="61829076" w14:textId="77777777" w:rsidR="00130173" w:rsidRPr="00875752" w:rsidRDefault="00130173" w:rsidP="00AE70AB">
            <w:pPr>
              <w:pStyle w:val="BodyText"/>
              <w:spacing w:line="240" w:lineRule="auto"/>
              <w:rPr>
                <w:rFonts w:ascii="Times New Roman" w:hAnsi="Times New Roman"/>
                <w:sz w:val="20"/>
              </w:rPr>
            </w:pPr>
          </w:p>
        </w:tc>
      </w:tr>
    </w:tbl>
    <w:p w14:paraId="22A6087E" w14:textId="77777777" w:rsidR="00130173" w:rsidRPr="00875752" w:rsidRDefault="00B74409" w:rsidP="00BD5AE2">
      <w:pPr>
        <w:pStyle w:val="BodyText"/>
        <w:spacing w:line="240" w:lineRule="auto"/>
        <w:rPr>
          <w:rFonts w:ascii="Times New Roman" w:hAnsi="Times New Roman"/>
          <w:b/>
          <w:sz w:val="24"/>
          <w:szCs w:val="24"/>
        </w:rPr>
      </w:pPr>
      <w:r w:rsidRPr="00875752">
        <w:rPr>
          <w:rFonts w:ascii="Times New Roman" w:hAnsi="Times New Roman"/>
          <w:b/>
          <w:sz w:val="24"/>
          <w:szCs w:val="24"/>
        </w:rPr>
        <w:t>EVALUATOR</w:t>
      </w:r>
      <w:r w:rsidR="00ED6D65" w:rsidRPr="00875752">
        <w:rPr>
          <w:rFonts w:ascii="Times New Roman" w:hAnsi="Times New Roman"/>
          <w:b/>
          <w:sz w:val="24"/>
          <w:szCs w:val="24"/>
        </w:rPr>
        <w:t>/REFEREE</w:t>
      </w:r>
      <w:r w:rsidR="00130173" w:rsidRPr="00875752">
        <w:rPr>
          <w:rFonts w:ascii="Times New Roman" w:hAnsi="Times New Roman"/>
          <w:b/>
          <w:sz w:val="24"/>
          <w:szCs w:val="24"/>
        </w:rPr>
        <w:t xml:space="preserve"> 2</w:t>
      </w:r>
    </w:p>
    <w:tbl>
      <w:tblPr>
        <w:tblW w:w="0" w:type="auto"/>
        <w:tblLayout w:type="fixed"/>
        <w:tblLook w:val="01E0" w:firstRow="1" w:lastRow="1" w:firstColumn="1" w:lastColumn="1" w:noHBand="0" w:noVBand="0"/>
      </w:tblPr>
      <w:tblGrid>
        <w:gridCol w:w="1668"/>
        <w:gridCol w:w="463"/>
        <w:gridCol w:w="1577"/>
        <w:gridCol w:w="480"/>
        <w:gridCol w:w="360"/>
        <w:gridCol w:w="3977"/>
      </w:tblGrid>
      <w:tr w:rsidR="00130173" w:rsidRPr="00875752" w14:paraId="5BF9D3A2" w14:textId="77777777" w:rsidTr="00AE70AB">
        <w:trPr>
          <w:trHeight w:val="847"/>
        </w:trPr>
        <w:tc>
          <w:tcPr>
            <w:tcW w:w="8525" w:type="dxa"/>
            <w:gridSpan w:val="6"/>
            <w:shd w:val="clear" w:color="auto" w:fill="auto"/>
          </w:tcPr>
          <w:p w14:paraId="1F3D4492" w14:textId="77777777" w:rsidR="00B74409" w:rsidRPr="00875752" w:rsidRDefault="00B74409" w:rsidP="00AE70AB">
            <w:pPr>
              <w:pStyle w:val="BodyText"/>
              <w:spacing w:line="240" w:lineRule="auto"/>
              <w:jc w:val="both"/>
              <w:rPr>
                <w:rFonts w:ascii="Times New Roman" w:hAnsi="Times New Roman"/>
                <w:sz w:val="20"/>
              </w:rPr>
            </w:pPr>
            <w:r w:rsidRPr="00875752">
              <w:rPr>
                <w:rFonts w:ascii="Times New Roman" w:hAnsi="Times New Roman"/>
                <w:sz w:val="20"/>
              </w:rPr>
              <w:t xml:space="preserve">I have carefully read the project proposal and feel that the proposed project is a useful one and of a sufficient difficulty level to justify 2 </w:t>
            </w:r>
            <w:r w:rsidR="007C10F9" w:rsidRPr="00875752">
              <w:rPr>
                <w:rFonts w:ascii="Times New Roman" w:hAnsi="Times New Roman"/>
                <w:sz w:val="20"/>
              </w:rPr>
              <w:t xml:space="preserve">regular </w:t>
            </w:r>
            <w:r w:rsidRPr="00875752">
              <w:rPr>
                <w:rFonts w:ascii="Times New Roman" w:hAnsi="Times New Roman"/>
                <w:sz w:val="20"/>
              </w:rPr>
              <w:t>semesters workload for above mentioned students. I have made recommendations in the evaluation for</w:t>
            </w:r>
            <w:r w:rsidR="007C10F9" w:rsidRPr="00875752">
              <w:rPr>
                <w:rFonts w:ascii="Times New Roman" w:hAnsi="Times New Roman"/>
                <w:sz w:val="20"/>
              </w:rPr>
              <w:t>m</w:t>
            </w:r>
            <w:r w:rsidRPr="00875752">
              <w:rPr>
                <w:rFonts w:ascii="Times New Roman" w:hAnsi="Times New Roman"/>
                <w:sz w:val="20"/>
              </w:rPr>
              <w:t xml:space="preserve"> to improve the scope and quality of the project.</w:t>
            </w:r>
          </w:p>
          <w:p w14:paraId="2BA226A1" w14:textId="77777777" w:rsidR="00284E1A" w:rsidRPr="00875752" w:rsidRDefault="00284E1A" w:rsidP="00AE70AB">
            <w:pPr>
              <w:pStyle w:val="BodyText"/>
              <w:spacing w:line="240" w:lineRule="auto"/>
              <w:jc w:val="both"/>
              <w:rPr>
                <w:rFonts w:ascii="Times New Roman" w:hAnsi="Times New Roman"/>
                <w:sz w:val="20"/>
              </w:rPr>
            </w:pPr>
          </w:p>
        </w:tc>
      </w:tr>
      <w:tr w:rsidR="00130173" w:rsidRPr="00875752" w14:paraId="5B3A2347" w14:textId="77777777" w:rsidTr="00AE70AB">
        <w:trPr>
          <w:trHeight w:val="427"/>
        </w:trPr>
        <w:tc>
          <w:tcPr>
            <w:tcW w:w="4188" w:type="dxa"/>
            <w:gridSpan w:val="4"/>
            <w:shd w:val="clear" w:color="auto" w:fill="auto"/>
          </w:tcPr>
          <w:p w14:paraId="17AD93B2" w14:textId="77777777" w:rsidR="00130173" w:rsidRPr="00875752" w:rsidRDefault="00130173" w:rsidP="00B64A19">
            <w:pPr>
              <w:pStyle w:val="BodyText"/>
              <w:rPr>
                <w:rFonts w:ascii="Times New Roman" w:hAnsi="Times New Roman"/>
                <w:sz w:val="20"/>
              </w:rPr>
            </w:pPr>
          </w:p>
        </w:tc>
        <w:tc>
          <w:tcPr>
            <w:tcW w:w="4337" w:type="dxa"/>
            <w:gridSpan w:val="2"/>
            <w:shd w:val="clear" w:color="auto" w:fill="auto"/>
          </w:tcPr>
          <w:p w14:paraId="3B0757BB" w14:textId="77777777" w:rsidR="00130173" w:rsidRPr="00875752" w:rsidRDefault="00130173" w:rsidP="00AE70AB">
            <w:pPr>
              <w:pStyle w:val="BodyText"/>
              <w:jc w:val="right"/>
              <w:rPr>
                <w:rFonts w:ascii="Times New Roman" w:hAnsi="Times New Roman"/>
                <w:sz w:val="20"/>
              </w:rPr>
            </w:pPr>
            <w:r w:rsidRPr="00875752">
              <w:rPr>
                <w:rFonts w:ascii="Times New Roman" w:hAnsi="Times New Roman"/>
                <w:sz w:val="20"/>
              </w:rPr>
              <w:t>Signatures and Date</w:t>
            </w:r>
          </w:p>
        </w:tc>
      </w:tr>
      <w:tr w:rsidR="00AE70AB" w:rsidRPr="00875752" w14:paraId="0DE4B5B7" w14:textId="77777777" w:rsidTr="00AE70AB">
        <w:trPr>
          <w:trHeight w:val="206"/>
        </w:trPr>
        <w:tc>
          <w:tcPr>
            <w:tcW w:w="1668" w:type="dxa"/>
            <w:shd w:val="clear" w:color="auto" w:fill="auto"/>
          </w:tcPr>
          <w:p w14:paraId="66204FF1" w14:textId="77777777" w:rsidR="00130173" w:rsidRPr="00875752" w:rsidRDefault="00130173" w:rsidP="00AE70AB">
            <w:pPr>
              <w:pStyle w:val="BodyText"/>
              <w:spacing w:line="240" w:lineRule="auto"/>
              <w:jc w:val="right"/>
              <w:rPr>
                <w:rFonts w:ascii="Times New Roman" w:hAnsi="Times New Roman"/>
                <w:sz w:val="20"/>
              </w:rPr>
            </w:pPr>
          </w:p>
        </w:tc>
        <w:tc>
          <w:tcPr>
            <w:tcW w:w="463" w:type="dxa"/>
            <w:shd w:val="clear" w:color="auto" w:fill="auto"/>
          </w:tcPr>
          <w:p w14:paraId="2DBF0D7D" w14:textId="77777777" w:rsidR="00130173" w:rsidRPr="00875752" w:rsidRDefault="00130173" w:rsidP="00AE70AB">
            <w:pPr>
              <w:pStyle w:val="BodyText"/>
              <w:spacing w:line="240" w:lineRule="auto"/>
              <w:jc w:val="right"/>
              <w:rPr>
                <w:rFonts w:ascii="Times New Roman" w:hAnsi="Times New Roman"/>
                <w:sz w:val="20"/>
              </w:rPr>
            </w:pPr>
          </w:p>
        </w:tc>
        <w:tc>
          <w:tcPr>
            <w:tcW w:w="1577" w:type="dxa"/>
            <w:tcBorders>
              <w:left w:val="nil"/>
            </w:tcBorders>
            <w:shd w:val="clear" w:color="auto" w:fill="auto"/>
          </w:tcPr>
          <w:p w14:paraId="6B62F1B3" w14:textId="77777777" w:rsidR="00130173" w:rsidRPr="00875752" w:rsidRDefault="00130173" w:rsidP="00AE70AB">
            <w:pPr>
              <w:pStyle w:val="BodyText"/>
              <w:spacing w:line="240" w:lineRule="auto"/>
              <w:jc w:val="right"/>
              <w:rPr>
                <w:rFonts w:ascii="Times New Roman" w:hAnsi="Times New Roman"/>
                <w:sz w:val="20"/>
              </w:rPr>
            </w:pPr>
          </w:p>
        </w:tc>
        <w:tc>
          <w:tcPr>
            <w:tcW w:w="480" w:type="dxa"/>
            <w:shd w:val="clear" w:color="auto" w:fill="auto"/>
          </w:tcPr>
          <w:p w14:paraId="02F2C34E" w14:textId="77777777" w:rsidR="00130173" w:rsidRPr="00875752" w:rsidRDefault="00130173" w:rsidP="00AE70AB">
            <w:pPr>
              <w:pStyle w:val="BodyText"/>
              <w:spacing w:line="240" w:lineRule="auto"/>
              <w:rPr>
                <w:rFonts w:ascii="Times New Roman" w:hAnsi="Times New Roman"/>
                <w:sz w:val="20"/>
              </w:rPr>
            </w:pPr>
          </w:p>
        </w:tc>
        <w:tc>
          <w:tcPr>
            <w:tcW w:w="360" w:type="dxa"/>
            <w:tcBorders>
              <w:left w:val="nil"/>
            </w:tcBorders>
            <w:shd w:val="clear" w:color="auto" w:fill="auto"/>
          </w:tcPr>
          <w:p w14:paraId="680A4E5D" w14:textId="77777777" w:rsidR="00130173" w:rsidRPr="00875752" w:rsidRDefault="00130173" w:rsidP="00AE70AB">
            <w:pPr>
              <w:pStyle w:val="BodyText"/>
              <w:spacing w:line="240" w:lineRule="auto"/>
              <w:rPr>
                <w:rFonts w:ascii="Times New Roman" w:hAnsi="Times New Roman"/>
                <w:sz w:val="20"/>
              </w:rPr>
            </w:pPr>
          </w:p>
        </w:tc>
        <w:tc>
          <w:tcPr>
            <w:tcW w:w="3977" w:type="dxa"/>
            <w:vMerge w:val="restart"/>
            <w:tcBorders>
              <w:top w:val="single" w:sz="4" w:space="0" w:color="auto"/>
              <w:left w:val="single" w:sz="4" w:space="0" w:color="auto"/>
              <w:bottom w:val="single" w:sz="4" w:space="0" w:color="auto"/>
              <w:right w:val="single" w:sz="4" w:space="0" w:color="auto"/>
            </w:tcBorders>
            <w:shd w:val="clear" w:color="auto" w:fill="auto"/>
          </w:tcPr>
          <w:p w14:paraId="19219836" w14:textId="77777777" w:rsidR="00130173" w:rsidRPr="00875752" w:rsidRDefault="00130173" w:rsidP="00AE70AB">
            <w:pPr>
              <w:pStyle w:val="BodyText"/>
              <w:spacing w:line="240" w:lineRule="auto"/>
              <w:rPr>
                <w:rFonts w:ascii="Times New Roman" w:hAnsi="Times New Roman"/>
                <w:sz w:val="20"/>
              </w:rPr>
            </w:pPr>
          </w:p>
        </w:tc>
      </w:tr>
      <w:tr w:rsidR="00130173" w:rsidRPr="00875752" w14:paraId="296FEF7D" w14:textId="77777777" w:rsidTr="00AE70AB">
        <w:trPr>
          <w:trHeight w:val="656"/>
        </w:trPr>
        <w:tc>
          <w:tcPr>
            <w:tcW w:w="4188" w:type="dxa"/>
            <w:gridSpan w:val="4"/>
            <w:shd w:val="clear" w:color="auto" w:fill="auto"/>
          </w:tcPr>
          <w:p w14:paraId="7194DBDC" w14:textId="77777777" w:rsidR="00130173" w:rsidRPr="00875752" w:rsidRDefault="00130173" w:rsidP="00AE70AB">
            <w:pPr>
              <w:pStyle w:val="BodyText"/>
              <w:spacing w:line="240" w:lineRule="auto"/>
              <w:rPr>
                <w:rFonts w:ascii="Times New Roman" w:hAnsi="Times New Roman"/>
                <w:sz w:val="24"/>
                <w:szCs w:val="24"/>
              </w:rPr>
            </w:pPr>
          </w:p>
        </w:tc>
        <w:tc>
          <w:tcPr>
            <w:tcW w:w="360" w:type="dxa"/>
            <w:tcBorders>
              <w:left w:val="nil"/>
            </w:tcBorders>
            <w:shd w:val="clear" w:color="auto" w:fill="auto"/>
          </w:tcPr>
          <w:p w14:paraId="769D0D3C" w14:textId="77777777" w:rsidR="00130173" w:rsidRPr="00875752" w:rsidRDefault="00130173" w:rsidP="00AE70AB">
            <w:pPr>
              <w:pStyle w:val="BodyText"/>
              <w:spacing w:line="240" w:lineRule="auto"/>
              <w:rPr>
                <w:rFonts w:ascii="Times New Roman" w:hAnsi="Times New Roman"/>
                <w:sz w:val="24"/>
                <w:szCs w:val="24"/>
              </w:rPr>
            </w:pPr>
          </w:p>
        </w:tc>
        <w:tc>
          <w:tcPr>
            <w:tcW w:w="3977" w:type="dxa"/>
            <w:vMerge/>
            <w:tcBorders>
              <w:left w:val="single" w:sz="4" w:space="0" w:color="auto"/>
              <w:bottom w:val="single" w:sz="4" w:space="0" w:color="auto"/>
              <w:right w:val="single" w:sz="4" w:space="0" w:color="auto"/>
            </w:tcBorders>
            <w:shd w:val="clear" w:color="auto" w:fill="auto"/>
          </w:tcPr>
          <w:p w14:paraId="54CD245A" w14:textId="77777777" w:rsidR="00130173" w:rsidRPr="00875752" w:rsidRDefault="00130173" w:rsidP="00AE70AB">
            <w:pPr>
              <w:pStyle w:val="BodyText"/>
              <w:spacing w:line="240" w:lineRule="auto"/>
              <w:rPr>
                <w:rFonts w:ascii="Times New Roman" w:hAnsi="Times New Roman"/>
                <w:sz w:val="24"/>
                <w:szCs w:val="24"/>
              </w:rPr>
            </w:pPr>
          </w:p>
        </w:tc>
      </w:tr>
    </w:tbl>
    <w:p w14:paraId="1231BE67" w14:textId="77777777" w:rsidR="00CB574D" w:rsidRPr="00875752" w:rsidRDefault="00CB574D" w:rsidP="00130173">
      <w:pPr>
        <w:pStyle w:val="BodyText"/>
        <w:rPr>
          <w:rFonts w:ascii="Times New Roman" w:hAnsi="Times New Roman"/>
          <w:b/>
          <w:sz w:val="24"/>
          <w:szCs w:val="24"/>
        </w:rPr>
        <w:sectPr w:rsidR="00CB574D" w:rsidRPr="00875752" w:rsidSect="009374AB">
          <w:headerReference w:type="default" r:id="rId8"/>
          <w:footerReference w:type="default" r:id="rId9"/>
          <w:pgSz w:w="11909" w:h="16834" w:code="9"/>
          <w:pgMar w:top="1440" w:right="1440" w:bottom="1440" w:left="1440" w:header="1080" w:footer="532" w:gutter="720"/>
          <w:pgNumType w:start="0"/>
          <w:cols w:space="720"/>
          <w:titlePg/>
          <w:docGrid w:linePitch="360"/>
        </w:sectPr>
      </w:pPr>
    </w:p>
    <w:p w14:paraId="2327CD40" w14:textId="77777777" w:rsidR="007403AF" w:rsidRPr="00875752" w:rsidRDefault="007403AF" w:rsidP="007E2F9E">
      <w:pPr>
        <w:pStyle w:val="BodyText"/>
        <w:rPr>
          <w:rFonts w:ascii="Times New Roman" w:hAnsi="Times New Roman"/>
          <w:b/>
          <w:szCs w:val="24"/>
        </w:rPr>
      </w:pPr>
      <w:r w:rsidRPr="00875752">
        <w:rPr>
          <w:rFonts w:ascii="Times New Roman" w:hAnsi="Times New Roman"/>
          <w:b/>
          <w:szCs w:val="24"/>
        </w:rPr>
        <w:lastRenderedPageBreak/>
        <w:t>Abstract</w:t>
      </w:r>
      <w:r w:rsidR="00F22A28" w:rsidRPr="00875752">
        <w:rPr>
          <w:rFonts w:ascii="Times New Roman" w:hAnsi="Times New Roman"/>
          <w:b/>
          <w:szCs w:val="24"/>
        </w:rPr>
        <w:t xml:space="preserve"> / Executive Summary</w:t>
      </w:r>
    </w:p>
    <w:p w14:paraId="2A08463F" w14:textId="77777777" w:rsidR="00824321" w:rsidRPr="00875752" w:rsidRDefault="00824321" w:rsidP="00824321">
      <w:pPr>
        <w:pStyle w:val="NormalWeb"/>
      </w:pPr>
      <w:r w:rsidRPr="00875752">
        <w:t>Programming is often challenging for beginners due to difficulties in syntax, debugging, and understanding program structure. Existing AI tools like Copilot or Gemini provide support but rely on typed prompts and generate isolated responses, which can disrupt the learning process. Additionally, there is no system that allows users to build code interactively through structured voice commands.</w:t>
      </w:r>
    </w:p>
    <w:p w14:paraId="0A170C47" w14:textId="07C1044B" w:rsidR="0009110D" w:rsidRPr="00875752" w:rsidRDefault="00824321" w:rsidP="00824321">
      <w:pPr>
        <w:pStyle w:val="NormalWeb"/>
      </w:pPr>
      <w:r w:rsidRPr="00875752">
        <w:t xml:space="preserve">This project, </w:t>
      </w:r>
      <w:r w:rsidRPr="00875752">
        <w:rPr>
          <w:rStyle w:val="Emphasis"/>
        </w:rPr>
        <w:t xml:space="preserve">Synthea: </w:t>
      </w:r>
      <w:r w:rsidR="00BC1ABD" w:rsidRPr="00875752">
        <w:rPr>
          <w:rStyle w:val="Emphasis"/>
        </w:rPr>
        <w:t xml:space="preserve">The </w:t>
      </w:r>
      <w:r w:rsidRPr="00875752">
        <w:rPr>
          <w:rStyle w:val="Emphasis"/>
        </w:rPr>
        <w:t>Coding Assistant</w:t>
      </w:r>
      <w:r w:rsidRPr="00875752">
        <w:t xml:space="preserve">, proposes a desktop/web prototype that converts spoken programming instructions into Python or C++ code. </w:t>
      </w:r>
      <w:r w:rsidR="0009110D" w:rsidRPr="00875752">
        <w:t>By integrating streaming speech-to-text technology with an AI-powered code generation and explanation engine, the system will enable users to write, modify, and understand code hands-free.</w:t>
      </w:r>
    </w:p>
    <w:p w14:paraId="1778E899" w14:textId="0605082B" w:rsidR="00824321" w:rsidRPr="00875752" w:rsidRDefault="00824321" w:rsidP="00824321">
      <w:pPr>
        <w:pStyle w:val="NormalWeb"/>
      </w:pPr>
      <w:r w:rsidRPr="00875752">
        <w:t>The project applies knowledge from speech recognition, natural language processing, machine learning, and software engineering. Expected results include a functional prototype that supports real-time voice-to-code generation, code explanation in plain language, and code improvement suggestions. The significance of this work lies in making programming more accessible, interactive, and inclusive, particularly for beginners and users with accessibility needs.</w:t>
      </w:r>
    </w:p>
    <w:p w14:paraId="36FEB5B0" w14:textId="77777777" w:rsidR="007403AF" w:rsidRPr="00875752" w:rsidRDefault="007403AF" w:rsidP="007403AF">
      <w:pPr>
        <w:pStyle w:val="BodyText"/>
        <w:spacing w:line="240" w:lineRule="auto"/>
        <w:rPr>
          <w:rFonts w:ascii="Times New Roman" w:hAnsi="Times New Roman"/>
          <w:sz w:val="24"/>
          <w:szCs w:val="24"/>
        </w:rPr>
      </w:pPr>
    </w:p>
    <w:p w14:paraId="6B51D7A7" w14:textId="0F85A1C3" w:rsidR="00F737B3" w:rsidRPr="00875752" w:rsidRDefault="00F737B3" w:rsidP="00F737B3">
      <w:pPr>
        <w:pStyle w:val="BodyText"/>
        <w:rPr>
          <w:rFonts w:ascii="Times New Roman" w:hAnsi="Times New Roman"/>
          <w:b/>
          <w:szCs w:val="24"/>
        </w:rPr>
      </w:pPr>
      <w:r w:rsidRPr="00875752">
        <w:rPr>
          <w:rFonts w:ascii="Times New Roman" w:hAnsi="Times New Roman"/>
          <w:b/>
          <w:szCs w:val="24"/>
        </w:rPr>
        <w:t>Introduction and Background</w:t>
      </w:r>
    </w:p>
    <w:p w14:paraId="405E335C" w14:textId="77777777" w:rsidR="001925CE" w:rsidRPr="00875752" w:rsidRDefault="001925CE" w:rsidP="001925CE">
      <w:pPr>
        <w:pStyle w:val="NormalWeb"/>
      </w:pPr>
      <w:r w:rsidRPr="00875752">
        <w:t>Programming has become an essential skill in computer science and software development. It is used to build applications, solve problems, and create solutions across almost every industry. However, beginners often find programming difficult because of the need to remember exact syntax, follow strict structures, and debug errors. These difficulties create barriers to learning and slow down progress. Even experienced developers sometimes struggle with repetitive coding tasks that reduce productivity.</w:t>
      </w:r>
    </w:p>
    <w:p w14:paraId="78E5326D" w14:textId="77777777" w:rsidR="001925CE" w:rsidRPr="00875752" w:rsidRDefault="001925CE" w:rsidP="001925CE">
      <w:pPr>
        <w:pStyle w:val="NormalWeb"/>
      </w:pPr>
      <w:r w:rsidRPr="00875752">
        <w:t>AI-powered coding assistants such as GitHub Copilot, ChatGPT, and Gemini have emerged to provide support by generating code snippets. While useful, these tools are limited because they depend on written prompts and produce results only when requested. This one-time suggestion approach interrupts the natural workflow of programming and does not provide an interactive, continuous coding experience.</w:t>
      </w:r>
    </w:p>
    <w:p w14:paraId="0BCC6FEB" w14:textId="77777777" w:rsidR="001925CE" w:rsidRPr="00875752" w:rsidRDefault="001925CE" w:rsidP="001925CE">
      <w:pPr>
        <w:pStyle w:val="NormalWeb"/>
      </w:pPr>
      <w:r w:rsidRPr="00875752">
        <w:t>On the other hand, voice-based technologies such as virtual assistants and speech-to-text systems have already improved accessibility in many fields by allowing hands-free interaction. Yet, their potential has not been fully applied to the domain of programming. A system that can listen to the user’s voice continuously, understand programming-related instructions, and generate code in real time would make coding more natural, accessible, and efficient.</w:t>
      </w:r>
    </w:p>
    <w:p w14:paraId="30D7AA69" w14:textId="43BDF117" w:rsidR="00270154" w:rsidRPr="00875752" w:rsidRDefault="001925CE" w:rsidP="001925CE">
      <w:pPr>
        <w:pStyle w:val="NormalWeb"/>
      </w:pPr>
      <w:r w:rsidRPr="00875752">
        <w:lastRenderedPageBreak/>
        <w:t xml:space="preserve">The motivation behind </w:t>
      </w:r>
      <w:r w:rsidRPr="00875752">
        <w:rPr>
          <w:rStyle w:val="Emphasis"/>
        </w:rPr>
        <w:t xml:space="preserve">Synthea: </w:t>
      </w:r>
      <w:r w:rsidR="00BC1ABD" w:rsidRPr="00875752">
        <w:rPr>
          <w:rStyle w:val="Emphasis"/>
        </w:rPr>
        <w:t>The</w:t>
      </w:r>
      <w:r w:rsidRPr="00875752">
        <w:rPr>
          <w:rStyle w:val="Emphasis"/>
        </w:rPr>
        <w:t xml:space="preserve"> Coding Assistant</w:t>
      </w:r>
      <w:r w:rsidRPr="00875752">
        <w:t xml:space="preserve"> is to bridge this gap by combining speech recognition with AI-based code generation and explanation. Supporting Python and C++ as initial languages, the system will allow users to write, modify, and understand code using only their voice. This creates a new way of programming that can help beginners learn faster, assist people with accessibility needs, and improve productivity for developers.</w:t>
      </w:r>
    </w:p>
    <w:p w14:paraId="44855751" w14:textId="77777777" w:rsidR="007403AF" w:rsidRPr="00875752" w:rsidRDefault="007403AF" w:rsidP="007E2F9E">
      <w:pPr>
        <w:pStyle w:val="BodyText"/>
        <w:rPr>
          <w:rFonts w:ascii="Times New Roman" w:hAnsi="Times New Roman"/>
          <w:b/>
          <w:szCs w:val="24"/>
        </w:rPr>
      </w:pPr>
      <w:r w:rsidRPr="00875752">
        <w:rPr>
          <w:rFonts w:ascii="Times New Roman" w:hAnsi="Times New Roman"/>
          <w:b/>
          <w:szCs w:val="24"/>
        </w:rPr>
        <w:t>Statement of the Problem</w:t>
      </w:r>
    </w:p>
    <w:p w14:paraId="52C5FDE1" w14:textId="77777777" w:rsidR="001925CE" w:rsidRPr="00875752" w:rsidRDefault="001925CE" w:rsidP="001925CE">
      <w:pPr>
        <w:pStyle w:val="NormalWeb"/>
      </w:pPr>
      <w:r w:rsidRPr="00875752">
        <w:t>Learning and writing code requires strict attention to syntax, structure, and debugging, which makes programming difficult for beginners and time-consuming for developers. Although AI coding assistants such as Copilot, ChatGPT, and Gemini can generate code, they rely only on typed prompts and provide single responses that break the flow of coding. This limitation prevents continuous, interactive development and excludes users who prefer voice interaction or those with accessibility challenges that make typing difficult.</w:t>
      </w:r>
    </w:p>
    <w:p w14:paraId="10A99182" w14:textId="77777777" w:rsidR="001925CE" w:rsidRPr="00875752" w:rsidRDefault="001925CE" w:rsidP="001925CE">
      <w:pPr>
        <w:pStyle w:val="NormalWeb"/>
      </w:pPr>
      <w:r w:rsidRPr="00875752">
        <w:t>The exact problem this project seeks to solve is:</w:t>
      </w:r>
    </w:p>
    <w:p w14:paraId="543FE9DD" w14:textId="77777777" w:rsidR="001925CE" w:rsidRPr="00875752" w:rsidRDefault="001925CE" w:rsidP="001925CE">
      <w:pPr>
        <w:pStyle w:val="NormalWeb"/>
        <w:numPr>
          <w:ilvl w:val="0"/>
          <w:numId w:val="3"/>
        </w:numPr>
      </w:pPr>
      <w:r w:rsidRPr="00875752">
        <w:rPr>
          <w:rStyle w:val="Strong"/>
        </w:rPr>
        <w:t>How can a system continuously convert spoken instructions into correct and executable code, while also explaining and improving existing code in real time?</w:t>
      </w:r>
    </w:p>
    <w:p w14:paraId="32FBA19F" w14:textId="77777777" w:rsidR="001925CE" w:rsidRPr="00875752" w:rsidRDefault="001925CE" w:rsidP="001925CE">
      <w:pPr>
        <w:pStyle w:val="NormalWeb"/>
      </w:pPr>
      <w:r w:rsidRPr="00875752">
        <w:t xml:space="preserve">This problem addresses both the </w:t>
      </w:r>
      <w:r w:rsidRPr="00875752">
        <w:rPr>
          <w:rStyle w:val="Strong"/>
        </w:rPr>
        <w:t>educational challenge</w:t>
      </w:r>
      <w:r w:rsidRPr="00875752">
        <w:t xml:space="preserve"> of making programming easier for beginners and the </w:t>
      </w:r>
      <w:r w:rsidRPr="00875752">
        <w:rPr>
          <w:rStyle w:val="Strong"/>
        </w:rPr>
        <w:t>practical challenge</w:t>
      </w:r>
      <w:r w:rsidRPr="00875752">
        <w:t xml:space="preserve"> of improving productivity and accessibility for experienced developers.</w:t>
      </w:r>
    </w:p>
    <w:p w14:paraId="7196D064" w14:textId="77777777" w:rsidR="007403AF" w:rsidRPr="00875752" w:rsidRDefault="007403AF" w:rsidP="007403AF">
      <w:pPr>
        <w:pStyle w:val="BodyText"/>
        <w:spacing w:line="240" w:lineRule="auto"/>
        <w:rPr>
          <w:rFonts w:ascii="Times New Roman" w:hAnsi="Times New Roman"/>
          <w:sz w:val="24"/>
          <w:szCs w:val="24"/>
        </w:rPr>
      </w:pPr>
    </w:p>
    <w:p w14:paraId="71CBE670" w14:textId="77777777" w:rsidR="007403AF" w:rsidRPr="00875752" w:rsidRDefault="007403AF" w:rsidP="007E2F9E">
      <w:pPr>
        <w:pStyle w:val="BodyText"/>
        <w:rPr>
          <w:rFonts w:ascii="Times New Roman" w:hAnsi="Times New Roman"/>
          <w:b/>
          <w:szCs w:val="24"/>
        </w:rPr>
      </w:pPr>
      <w:r w:rsidRPr="00875752">
        <w:rPr>
          <w:rFonts w:ascii="Times New Roman" w:hAnsi="Times New Roman"/>
          <w:b/>
          <w:szCs w:val="24"/>
        </w:rPr>
        <w:t>Objective</w:t>
      </w:r>
      <w:r w:rsidR="00F22A28" w:rsidRPr="00875752">
        <w:rPr>
          <w:rFonts w:ascii="Times New Roman" w:hAnsi="Times New Roman"/>
          <w:b/>
          <w:szCs w:val="24"/>
        </w:rPr>
        <w:t>(</w:t>
      </w:r>
      <w:r w:rsidRPr="00875752">
        <w:rPr>
          <w:rFonts w:ascii="Times New Roman" w:hAnsi="Times New Roman"/>
          <w:b/>
          <w:szCs w:val="24"/>
        </w:rPr>
        <w:t>s</w:t>
      </w:r>
      <w:r w:rsidR="00F22A28" w:rsidRPr="00875752">
        <w:rPr>
          <w:rFonts w:ascii="Times New Roman" w:hAnsi="Times New Roman"/>
          <w:b/>
          <w:szCs w:val="24"/>
        </w:rPr>
        <w:t>)</w:t>
      </w:r>
      <w:r w:rsidR="00710E53" w:rsidRPr="00875752">
        <w:rPr>
          <w:rFonts w:ascii="Times New Roman" w:hAnsi="Times New Roman"/>
          <w:b/>
          <w:szCs w:val="24"/>
        </w:rPr>
        <w:t xml:space="preserve"> / Aim</w:t>
      </w:r>
      <w:r w:rsidR="00F22A28" w:rsidRPr="00875752">
        <w:rPr>
          <w:rFonts w:ascii="Times New Roman" w:hAnsi="Times New Roman"/>
          <w:b/>
          <w:szCs w:val="24"/>
        </w:rPr>
        <w:t>(</w:t>
      </w:r>
      <w:r w:rsidR="00710E53" w:rsidRPr="00875752">
        <w:rPr>
          <w:rFonts w:ascii="Times New Roman" w:hAnsi="Times New Roman"/>
          <w:b/>
          <w:szCs w:val="24"/>
        </w:rPr>
        <w:t>s</w:t>
      </w:r>
      <w:r w:rsidR="00F22A28" w:rsidRPr="00875752">
        <w:rPr>
          <w:rFonts w:ascii="Times New Roman" w:hAnsi="Times New Roman"/>
          <w:b/>
          <w:szCs w:val="24"/>
        </w:rPr>
        <w:t>)</w:t>
      </w:r>
      <w:r w:rsidR="00710E53" w:rsidRPr="00875752">
        <w:rPr>
          <w:rFonts w:ascii="Times New Roman" w:hAnsi="Times New Roman"/>
          <w:b/>
          <w:szCs w:val="24"/>
        </w:rPr>
        <w:t xml:space="preserve"> / Target</w:t>
      </w:r>
      <w:r w:rsidR="00F22A28" w:rsidRPr="00875752">
        <w:rPr>
          <w:rFonts w:ascii="Times New Roman" w:hAnsi="Times New Roman"/>
          <w:b/>
          <w:szCs w:val="24"/>
        </w:rPr>
        <w:t>(s)</w:t>
      </w:r>
    </w:p>
    <w:p w14:paraId="79955441" w14:textId="77777777" w:rsidR="009B314B" w:rsidRPr="00875752" w:rsidRDefault="009B314B" w:rsidP="009B314B">
      <w:pPr>
        <w:pStyle w:val="NormalWeb"/>
      </w:pPr>
      <w:r w:rsidRPr="00875752">
        <w:t>The main aim of this project is to design and implement a desktop/web-based prototype that enables real-time, voice-driven programming. The system will allow users to generate, modify, and understand code in Python and C++ through continuous spoken instructions.</w:t>
      </w:r>
    </w:p>
    <w:p w14:paraId="70CE3380" w14:textId="77777777" w:rsidR="009B314B" w:rsidRPr="00875752" w:rsidRDefault="009B314B" w:rsidP="009B314B">
      <w:pPr>
        <w:pStyle w:val="NormalWeb"/>
      </w:pPr>
      <w:r w:rsidRPr="00875752">
        <w:t>The specific objectives are:</w:t>
      </w:r>
    </w:p>
    <w:p w14:paraId="319AB94D" w14:textId="77777777" w:rsidR="009B314B" w:rsidRPr="00875752" w:rsidRDefault="009B314B" w:rsidP="009B314B">
      <w:pPr>
        <w:pStyle w:val="NormalWeb"/>
        <w:numPr>
          <w:ilvl w:val="0"/>
          <w:numId w:val="4"/>
        </w:numPr>
      </w:pPr>
      <w:r w:rsidRPr="00875752">
        <w:rPr>
          <w:rStyle w:val="Strong"/>
        </w:rPr>
        <w:t>To implement a voice-to-text module</w:t>
      </w:r>
      <w:r w:rsidRPr="00875752">
        <w:t xml:space="preserve"> capable of accurately transcribing programming-related speech into text commands.</w:t>
      </w:r>
    </w:p>
    <w:p w14:paraId="17C385EF" w14:textId="77777777" w:rsidR="009B314B" w:rsidRPr="00875752" w:rsidRDefault="009B314B" w:rsidP="009B314B">
      <w:pPr>
        <w:pStyle w:val="NormalWeb"/>
        <w:numPr>
          <w:ilvl w:val="0"/>
          <w:numId w:val="4"/>
        </w:numPr>
      </w:pPr>
      <w:r w:rsidRPr="00875752">
        <w:rPr>
          <w:rStyle w:val="Strong"/>
        </w:rPr>
        <w:t>To design a code generation and explanation engine</w:t>
      </w:r>
      <w:r w:rsidRPr="00875752">
        <w:t xml:space="preserve"> that converts recognized commands into executable Python and C++ code, while also providing plain-language explanations and improvement suggestions.</w:t>
      </w:r>
    </w:p>
    <w:p w14:paraId="42F5D5D3" w14:textId="77777777" w:rsidR="009B314B" w:rsidRPr="00875752" w:rsidRDefault="009B314B" w:rsidP="009B314B">
      <w:pPr>
        <w:pStyle w:val="NormalWeb"/>
        <w:numPr>
          <w:ilvl w:val="0"/>
          <w:numId w:val="4"/>
        </w:numPr>
      </w:pPr>
      <w:r w:rsidRPr="00875752">
        <w:rPr>
          <w:rStyle w:val="Strong"/>
        </w:rPr>
        <w:t>To develop a desktop/web interface</w:t>
      </w:r>
      <w:r w:rsidRPr="00875752">
        <w:t xml:space="preserve"> where users can see code evolve in real time as they speak.</w:t>
      </w:r>
    </w:p>
    <w:p w14:paraId="6C18DBBD" w14:textId="77777777" w:rsidR="009B314B" w:rsidRPr="00875752" w:rsidRDefault="009B314B" w:rsidP="009B314B">
      <w:pPr>
        <w:pStyle w:val="NormalWeb"/>
        <w:numPr>
          <w:ilvl w:val="0"/>
          <w:numId w:val="4"/>
        </w:numPr>
      </w:pPr>
      <w:r w:rsidRPr="00875752">
        <w:rPr>
          <w:rStyle w:val="Strong"/>
        </w:rPr>
        <w:t>To ensure accessibility and ease of use</w:t>
      </w:r>
      <w:r w:rsidRPr="00875752">
        <w:t xml:space="preserve"> by supporting hands-free coding through dual listening modes (push-to-talk and wake word).</w:t>
      </w:r>
    </w:p>
    <w:p w14:paraId="10B2C492" w14:textId="77777777" w:rsidR="009B314B" w:rsidRPr="00875752" w:rsidRDefault="009B314B" w:rsidP="009B314B">
      <w:pPr>
        <w:pStyle w:val="NormalWeb"/>
        <w:numPr>
          <w:ilvl w:val="0"/>
          <w:numId w:val="4"/>
        </w:numPr>
      </w:pPr>
      <w:r w:rsidRPr="00875752">
        <w:rPr>
          <w:rStyle w:val="Strong"/>
        </w:rPr>
        <w:lastRenderedPageBreak/>
        <w:t>To evaluate the system’s effectiveness</w:t>
      </w:r>
      <w:r w:rsidRPr="00875752">
        <w:t xml:space="preserve"> by testing accuracy, error rates, and usability compared to existing AI coding assistants.</w:t>
      </w:r>
    </w:p>
    <w:p w14:paraId="352BBF86" w14:textId="77777777" w:rsidR="009B314B" w:rsidRPr="00875752" w:rsidRDefault="009B314B" w:rsidP="009B314B">
      <w:pPr>
        <w:pStyle w:val="NormalWeb"/>
      </w:pPr>
      <w:r w:rsidRPr="00875752">
        <w:t>By achieving these objectives, the project will contribute to creating a more natural, accessible, and interactive way of learning and practicing programming.</w:t>
      </w:r>
    </w:p>
    <w:p w14:paraId="34FF1C98" w14:textId="77777777" w:rsidR="00412DF1" w:rsidRPr="00875752" w:rsidRDefault="00412DF1" w:rsidP="00412DF1">
      <w:pPr>
        <w:pStyle w:val="BodyText"/>
        <w:spacing w:line="240" w:lineRule="auto"/>
        <w:jc w:val="both"/>
        <w:rPr>
          <w:rFonts w:ascii="Times New Roman" w:hAnsi="Times New Roman"/>
          <w:sz w:val="24"/>
          <w:szCs w:val="24"/>
        </w:rPr>
      </w:pPr>
    </w:p>
    <w:p w14:paraId="1C70C4E0" w14:textId="77777777" w:rsidR="00412DF1" w:rsidRPr="00875752" w:rsidRDefault="00412DF1" w:rsidP="004B4720">
      <w:pPr>
        <w:pStyle w:val="BodyText"/>
        <w:rPr>
          <w:rFonts w:ascii="Times New Roman" w:hAnsi="Times New Roman"/>
          <w:b/>
          <w:szCs w:val="24"/>
        </w:rPr>
      </w:pPr>
      <w:r w:rsidRPr="00875752">
        <w:rPr>
          <w:rFonts w:ascii="Times New Roman" w:hAnsi="Times New Roman"/>
          <w:b/>
          <w:szCs w:val="24"/>
        </w:rPr>
        <w:t>Completeness Criteria</w:t>
      </w:r>
    </w:p>
    <w:p w14:paraId="24EA83A9" w14:textId="77777777" w:rsidR="00D7235D" w:rsidRPr="00875752" w:rsidRDefault="00D7235D" w:rsidP="004B4720">
      <w:pPr>
        <w:pStyle w:val="BodyText"/>
        <w:spacing w:line="240" w:lineRule="auto"/>
        <w:ind w:left="360"/>
        <w:jc w:val="both"/>
        <w:rPr>
          <w:rFonts w:ascii="Times New Roman" w:hAnsi="Times New Roman"/>
          <w:sz w:val="24"/>
          <w:szCs w:val="24"/>
        </w:rPr>
      </w:pPr>
      <w:r w:rsidRPr="00875752">
        <w:rPr>
          <w:rFonts w:ascii="Times New Roman" w:hAnsi="Times New Roman"/>
          <w:sz w:val="24"/>
          <w:szCs w:val="24"/>
        </w:rPr>
        <w:t>Briefly describe completeness criteria for your project. These criteria will be used to evaluate your project. If your project fulfills these criteria, then it will be considered complete. You need to define each subpart of your project and assign it a weightage. The weightage would help evaluators deciding project completeness and hence your terminal grade. You may expand the table up to the minutest level you want. The criteria vary project to project depending upon your contribution and deliverables.</w:t>
      </w:r>
    </w:p>
    <w:p w14:paraId="6D072C0D" w14:textId="77777777" w:rsidR="00D7235D" w:rsidRPr="00875752" w:rsidRDefault="00D7235D" w:rsidP="004B4720">
      <w:pPr>
        <w:pStyle w:val="BodyText"/>
        <w:spacing w:line="240" w:lineRule="auto"/>
        <w:ind w:left="360"/>
        <w:jc w:val="both"/>
        <w:rPr>
          <w:rFonts w:ascii="Times New Roman" w:hAnsi="Times New Roman"/>
          <w:sz w:val="24"/>
          <w:szCs w:val="24"/>
        </w:rPr>
      </w:pPr>
    </w:p>
    <w:tbl>
      <w:tblPr>
        <w:tblStyle w:val="TableGrid"/>
        <w:tblW w:w="0" w:type="auto"/>
        <w:jc w:val="center"/>
        <w:tblLook w:val="04A0" w:firstRow="1" w:lastRow="0" w:firstColumn="1" w:lastColumn="0" w:noHBand="0" w:noVBand="1"/>
      </w:tblPr>
      <w:tblGrid>
        <w:gridCol w:w="963"/>
        <w:gridCol w:w="3170"/>
        <w:gridCol w:w="1825"/>
      </w:tblGrid>
      <w:tr w:rsidR="004C4402" w:rsidRPr="00875752" w14:paraId="042F93FF" w14:textId="77777777" w:rsidTr="004C4402">
        <w:trPr>
          <w:jc w:val="center"/>
        </w:trPr>
        <w:tc>
          <w:tcPr>
            <w:tcW w:w="963" w:type="dxa"/>
          </w:tcPr>
          <w:p w14:paraId="28A9E497" w14:textId="77777777" w:rsidR="004C4402" w:rsidRPr="00875752" w:rsidRDefault="004C4402" w:rsidP="004B4720">
            <w:pPr>
              <w:pStyle w:val="BodyText"/>
              <w:spacing w:line="240" w:lineRule="auto"/>
              <w:jc w:val="both"/>
              <w:rPr>
                <w:rFonts w:ascii="Times New Roman" w:hAnsi="Times New Roman"/>
                <w:b/>
                <w:bCs/>
                <w:sz w:val="24"/>
                <w:szCs w:val="24"/>
              </w:rPr>
            </w:pPr>
            <w:proofErr w:type="spellStart"/>
            <w:r w:rsidRPr="00875752">
              <w:rPr>
                <w:rFonts w:ascii="Times New Roman" w:hAnsi="Times New Roman"/>
                <w:b/>
                <w:bCs/>
                <w:sz w:val="24"/>
                <w:szCs w:val="24"/>
              </w:rPr>
              <w:t>S.No</w:t>
            </w:r>
            <w:proofErr w:type="spellEnd"/>
            <w:r w:rsidRPr="00875752">
              <w:rPr>
                <w:rFonts w:ascii="Times New Roman" w:hAnsi="Times New Roman"/>
                <w:b/>
                <w:bCs/>
                <w:sz w:val="24"/>
                <w:szCs w:val="24"/>
              </w:rPr>
              <w:t>.</w:t>
            </w:r>
          </w:p>
        </w:tc>
        <w:tc>
          <w:tcPr>
            <w:tcW w:w="3170" w:type="dxa"/>
          </w:tcPr>
          <w:p w14:paraId="1FDF52F2" w14:textId="77777777" w:rsidR="004C4402" w:rsidRPr="00875752" w:rsidRDefault="004C4402" w:rsidP="004B4720">
            <w:pPr>
              <w:pStyle w:val="BodyText"/>
              <w:spacing w:line="240" w:lineRule="auto"/>
              <w:jc w:val="both"/>
              <w:rPr>
                <w:rFonts w:ascii="Times New Roman" w:hAnsi="Times New Roman"/>
                <w:b/>
                <w:bCs/>
                <w:sz w:val="24"/>
                <w:szCs w:val="24"/>
              </w:rPr>
            </w:pPr>
            <w:r w:rsidRPr="00875752">
              <w:rPr>
                <w:rFonts w:ascii="Times New Roman" w:hAnsi="Times New Roman"/>
                <w:b/>
                <w:bCs/>
                <w:sz w:val="24"/>
                <w:szCs w:val="24"/>
              </w:rPr>
              <w:t>Criteria</w:t>
            </w:r>
          </w:p>
        </w:tc>
        <w:tc>
          <w:tcPr>
            <w:tcW w:w="1825" w:type="dxa"/>
          </w:tcPr>
          <w:p w14:paraId="479B75A2" w14:textId="77777777" w:rsidR="004C4402" w:rsidRPr="00875752" w:rsidRDefault="004C4402" w:rsidP="004B4720">
            <w:pPr>
              <w:pStyle w:val="BodyText"/>
              <w:spacing w:line="240" w:lineRule="auto"/>
              <w:jc w:val="both"/>
              <w:rPr>
                <w:rFonts w:ascii="Times New Roman" w:hAnsi="Times New Roman"/>
                <w:b/>
                <w:bCs/>
                <w:sz w:val="24"/>
                <w:szCs w:val="24"/>
              </w:rPr>
            </w:pPr>
            <w:r w:rsidRPr="00875752">
              <w:rPr>
                <w:rFonts w:ascii="Times New Roman" w:hAnsi="Times New Roman"/>
                <w:b/>
                <w:bCs/>
                <w:sz w:val="24"/>
                <w:szCs w:val="24"/>
              </w:rPr>
              <w:t>Weightage %</w:t>
            </w:r>
          </w:p>
        </w:tc>
      </w:tr>
      <w:tr w:rsidR="004C4402" w:rsidRPr="00875752" w14:paraId="7FEF30EA" w14:textId="77777777" w:rsidTr="004C4402">
        <w:trPr>
          <w:jc w:val="center"/>
        </w:trPr>
        <w:tc>
          <w:tcPr>
            <w:tcW w:w="963" w:type="dxa"/>
          </w:tcPr>
          <w:p w14:paraId="249FAAB8" w14:textId="77777777" w:rsidR="004C4402" w:rsidRPr="00875752" w:rsidRDefault="004C4402"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1</w:t>
            </w:r>
          </w:p>
        </w:tc>
        <w:tc>
          <w:tcPr>
            <w:tcW w:w="3170" w:type="dxa"/>
          </w:tcPr>
          <w:p w14:paraId="2576C3B8" w14:textId="339BA5BA" w:rsidR="004C4402" w:rsidRPr="00875752" w:rsidRDefault="009B314B" w:rsidP="004B4720">
            <w:pPr>
              <w:pStyle w:val="BodyText"/>
              <w:spacing w:line="240" w:lineRule="auto"/>
              <w:jc w:val="both"/>
              <w:rPr>
                <w:rFonts w:ascii="Times New Roman" w:hAnsi="Times New Roman"/>
                <w:sz w:val="24"/>
                <w:szCs w:val="24"/>
              </w:rPr>
            </w:pPr>
            <w:r w:rsidRPr="00875752">
              <w:rPr>
                <w:rFonts w:ascii="Times New Roman" w:hAnsi="Times New Roman"/>
                <w:sz w:val="24"/>
              </w:rPr>
              <w:t>Desktop/Web GUI (user-friendly interface to display and edit code)</w:t>
            </w:r>
          </w:p>
        </w:tc>
        <w:tc>
          <w:tcPr>
            <w:tcW w:w="1825" w:type="dxa"/>
          </w:tcPr>
          <w:p w14:paraId="5D369756" w14:textId="77777777" w:rsidR="004C4402" w:rsidRPr="00875752" w:rsidRDefault="004C4402"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10</w:t>
            </w:r>
          </w:p>
        </w:tc>
      </w:tr>
      <w:tr w:rsidR="004C4402" w:rsidRPr="00875752" w14:paraId="12F25183" w14:textId="77777777" w:rsidTr="004C4402">
        <w:trPr>
          <w:jc w:val="center"/>
        </w:trPr>
        <w:tc>
          <w:tcPr>
            <w:tcW w:w="963" w:type="dxa"/>
          </w:tcPr>
          <w:p w14:paraId="78E884CA" w14:textId="77777777" w:rsidR="004C4402" w:rsidRPr="00875752" w:rsidRDefault="004C4402"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2</w:t>
            </w:r>
          </w:p>
        </w:tc>
        <w:tc>
          <w:tcPr>
            <w:tcW w:w="3170" w:type="dxa"/>
          </w:tcPr>
          <w:p w14:paraId="4F06EA2A" w14:textId="780D18B2" w:rsidR="004C4402" w:rsidRPr="00875752" w:rsidRDefault="009B314B" w:rsidP="004B4720">
            <w:pPr>
              <w:pStyle w:val="BodyText"/>
              <w:spacing w:line="240" w:lineRule="auto"/>
              <w:jc w:val="both"/>
              <w:rPr>
                <w:rFonts w:ascii="Times New Roman" w:hAnsi="Times New Roman"/>
                <w:sz w:val="24"/>
                <w:szCs w:val="24"/>
              </w:rPr>
            </w:pPr>
            <w:r w:rsidRPr="00875752">
              <w:rPr>
                <w:rFonts w:ascii="Times New Roman" w:hAnsi="Times New Roman"/>
                <w:sz w:val="24"/>
              </w:rPr>
              <w:t>Speech-to-Text Integration (real-time conversion of voice into text commands)</w:t>
            </w:r>
          </w:p>
        </w:tc>
        <w:tc>
          <w:tcPr>
            <w:tcW w:w="1825" w:type="dxa"/>
          </w:tcPr>
          <w:p w14:paraId="5007C906" w14:textId="57D51EC8" w:rsidR="004C4402" w:rsidRPr="00875752" w:rsidRDefault="00B762B4" w:rsidP="004C4402">
            <w:pPr>
              <w:pStyle w:val="BodyText"/>
              <w:spacing w:line="240" w:lineRule="auto"/>
              <w:jc w:val="both"/>
              <w:rPr>
                <w:rFonts w:ascii="Times New Roman" w:hAnsi="Times New Roman"/>
                <w:sz w:val="24"/>
                <w:szCs w:val="24"/>
              </w:rPr>
            </w:pPr>
            <w:r w:rsidRPr="00875752">
              <w:rPr>
                <w:rFonts w:ascii="Times New Roman" w:hAnsi="Times New Roman"/>
                <w:sz w:val="24"/>
                <w:szCs w:val="24"/>
              </w:rPr>
              <w:t>15</w:t>
            </w:r>
          </w:p>
        </w:tc>
      </w:tr>
      <w:tr w:rsidR="004C4402" w:rsidRPr="00875752" w14:paraId="1C535B91" w14:textId="77777777" w:rsidTr="004C4402">
        <w:trPr>
          <w:jc w:val="center"/>
        </w:trPr>
        <w:tc>
          <w:tcPr>
            <w:tcW w:w="963" w:type="dxa"/>
          </w:tcPr>
          <w:p w14:paraId="7A036E3D" w14:textId="77777777" w:rsidR="004C4402" w:rsidRPr="00875752" w:rsidRDefault="004C4402"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3</w:t>
            </w:r>
          </w:p>
        </w:tc>
        <w:tc>
          <w:tcPr>
            <w:tcW w:w="3170" w:type="dxa"/>
          </w:tcPr>
          <w:p w14:paraId="200D255E" w14:textId="40481A2F" w:rsidR="004C4402" w:rsidRPr="00875752" w:rsidRDefault="009B314B" w:rsidP="004B4720">
            <w:pPr>
              <w:pStyle w:val="BodyText"/>
              <w:spacing w:line="240" w:lineRule="auto"/>
              <w:jc w:val="both"/>
              <w:rPr>
                <w:rFonts w:ascii="Times New Roman" w:hAnsi="Times New Roman"/>
                <w:sz w:val="24"/>
                <w:szCs w:val="24"/>
              </w:rPr>
            </w:pPr>
            <w:r w:rsidRPr="00875752">
              <w:rPr>
                <w:rFonts w:ascii="Times New Roman" w:hAnsi="Times New Roman"/>
                <w:sz w:val="24"/>
              </w:rPr>
              <w:t>Command Understanding &amp; Processing (interpreting programming-related voice commands)</w:t>
            </w:r>
          </w:p>
        </w:tc>
        <w:tc>
          <w:tcPr>
            <w:tcW w:w="1825" w:type="dxa"/>
          </w:tcPr>
          <w:p w14:paraId="704A35C2" w14:textId="10E97769" w:rsidR="004C4402" w:rsidRPr="00875752" w:rsidRDefault="00B762B4"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10</w:t>
            </w:r>
          </w:p>
        </w:tc>
      </w:tr>
      <w:tr w:rsidR="004C4402" w:rsidRPr="00875752" w14:paraId="21353EDC" w14:textId="77777777" w:rsidTr="004C4402">
        <w:trPr>
          <w:jc w:val="center"/>
        </w:trPr>
        <w:tc>
          <w:tcPr>
            <w:tcW w:w="963" w:type="dxa"/>
          </w:tcPr>
          <w:p w14:paraId="2598DEE6" w14:textId="77777777" w:rsidR="004C4402" w:rsidRPr="00875752" w:rsidRDefault="004C4402"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4</w:t>
            </w:r>
          </w:p>
        </w:tc>
        <w:tc>
          <w:tcPr>
            <w:tcW w:w="3170" w:type="dxa"/>
          </w:tcPr>
          <w:p w14:paraId="62129DA9" w14:textId="01253B04" w:rsidR="004C4402" w:rsidRPr="00875752" w:rsidRDefault="009B314B" w:rsidP="004C4402">
            <w:pPr>
              <w:pStyle w:val="BodyText"/>
              <w:spacing w:line="240" w:lineRule="auto"/>
              <w:jc w:val="both"/>
              <w:rPr>
                <w:rFonts w:ascii="Times New Roman" w:hAnsi="Times New Roman"/>
                <w:sz w:val="24"/>
                <w:szCs w:val="24"/>
              </w:rPr>
            </w:pPr>
            <w:r w:rsidRPr="00875752">
              <w:rPr>
                <w:rFonts w:ascii="Times New Roman" w:hAnsi="Times New Roman"/>
                <w:sz w:val="24"/>
              </w:rPr>
              <w:t>Code Generation Engine – Python Support</w:t>
            </w:r>
          </w:p>
        </w:tc>
        <w:tc>
          <w:tcPr>
            <w:tcW w:w="1825" w:type="dxa"/>
          </w:tcPr>
          <w:p w14:paraId="33CFEC6B" w14:textId="7E9A9FD9" w:rsidR="004C4402" w:rsidRPr="00875752" w:rsidRDefault="00B762B4" w:rsidP="004C4402">
            <w:pPr>
              <w:pStyle w:val="BodyText"/>
              <w:spacing w:line="240" w:lineRule="auto"/>
              <w:jc w:val="both"/>
              <w:rPr>
                <w:rFonts w:ascii="Times New Roman" w:hAnsi="Times New Roman"/>
                <w:sz w:val="24"/>
                <w:szCs w:val="24"/>
              </w:rPr>
            </w:pPr>
            <w:r w:rsidRPr="00875752">
              <w:rPr>
                <w:rFonts w:ascii="Times New Roman" w:hAnsi="Times New Roman"/>
                <w:sz w:val="24"/>
                <w:szCs w:val="24"/>
              </w:rPr>
              <w:t>20</w:t>
            </w:r>
          </w:p>
        </w:tc>
      </w:tr>
      <w:tr w:rsidR="004C4402" w:rsidRPr="00875752" w14:paraId="6BA713B0" w14:textId="77777777" w:rsidTr="004C4402">
        <w:trPr>
          <w:jc w:val="center"/>
        </w:trPr>
        <w:tc>
          <w:tcPr>
            <w:tcW w:w="963" w:type="dxa"/>
          </w:tcPr>
          <w:p w14:paraId="78941E47" w14:textId="77777777" w:rsidR="004C4402" w:rsidRPr="00875752" w:rsidRDefault="004C4402"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5</w:t>
            </w:r>
          </w:p>
        </w:tc>
        <w:tc>
          <w:tcPr>
            <w:tcW w:w="3170" w:type="dxa"/>
          </w:tcPr>
          <w:p w14:paraId="5ADA1074" w14:textId="41029D01" w:rsidR="004C4402" w:rsidRPr="00875752" w:rsidRDefault="009B314B" w:rsidP="004B4720">
            <w:pPr>
              <w:pStyle w:val="BodyText"/>
              <w:spacing w:line="240" w:lineRule="auto"/>
              <w:jc w:val="both"/>
              <w:rPr>
                <w:rFonts w:ascii="Times New Roman" w:hAnsi="Times New Roman"/>
                <w:sz w:val="24"/>
                <w:szCs w:val="24"/>
              </w:rPr>
            </w:pPr>
            <w:r w:rsidRPr="00875752">
              <w:rPr>
                <w:rFonts w:ascii="Times New Roman" w:hAnsi="Times New Roman"/>
                <w:sz w:val="24"/>
              </w:rPr>
              <w:t>Code Generation Engine – C++ Support</w:t>
            </w:r>
          </w:p>
        </w:tc>
        <w:tc>
          <w:tcPr>
            <w:tcW w:w="1825" w:type="dxa"/>
          </w:tcPr>
          <w:p w14:paraId="446DE71A" w14:textId="7A37CADA" w:rsidR="004C4402" w:rsidRPr="00875752" w:rsidRDefault="00B762B4"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20</w:t>
            </w:r>
          </w:p>
        </w:tc>
      </w:tr>
      <w:tr w:rsidR="004C4402" w:rsidRPr="00875752" w14:paraId="52C11D1E" w14:textId="77777777" w:rsidTr="004C4402">
        <w:trPr>
          <w:jc w:val="center"/>
        </w:trPr>
        <w:tc>
          <w:tcPr>
            <w:tcW w:w="963" w:type="dxa"/>
          </w:tcPr>
          <w:p w14:paraId="29B4EA11" w14:textId="77777777" w:rsidR="004C4402" w:rsidRPr="00875752" w:rsidRDefault="004C4402"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6</w:t>
            </w:r>
          </w:p>
        </w:tc>
        <w:tc>
          <w:tcPr>
            <w:tcW w:w="3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314B" w:rsidRPr="00875752" w14:paraId="08E1C41E" w14:textId="77777777" w:rsidTr="009B314B">
              <w:trPr>
                <w:tblCellSpacing w:w="15" w:type="dxa"/>
              </w:trPr>
              <w:tc>
                <w:tcPr>
                  <w:tcW w:w="0" w:type="auto"/>
                  <w:vAlign w:val="center"/>
                  <w:hideMark/>
                </w:tcPr>
                <w:p w14:paraId="059D9174" w14:textId="77777777" w:rsidR="009B314B" w:rsidRPr="00875752" w:rsidRDefault="009B314B" w:rsidP="009B314B">
                  <w:pPr>
                    <w:rPr>
                      <w:sz w:val="20"/>
                      <w:szCs w:val="20"/>
                    </w:rPr>
                  </w:pPr>
                </w:p>
              </w:tc>
            </w:tr>
          </w:tbl>
          <w:p w14:paraId="582D767C" w14:textId="77777777" w:rsidR="009B314B" w:rsidRPr="00875752" w:rsidRDefault="009B314B" w:rsidP="009B314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tblGrid>
            <w:tr w:rsidR="009B314B" w:rsidRPr="00875752" w14:paraId="74D1BCBD" w14:textId="77777777" w:rsidTr="009B314B">
              <w:trPr>
                <w:tblCellSpacing w:w="15" w:type="dxa"/>
              </w:trPr>
              <w:tc>
                <w:tcPr>
                  <w:tcW w:w="0" w:type="auto"/>
                  <w:vAlign w:val="center"/>
                  <w:hideMark/>
                </w:tcPr>
                <w:p w14:paraId="632746BD" w14:textId="77777777" w:rsidR="009B314B" w:rsidRPr="00875752" w:rsidRDefault="009B314B" w:rsidP="009B314B">
                  <w:r w:rsidRPr="00875752">
                    <w:t>Code Explanation &amp; Improvement Suggestions</w:t>
                  </w:r>
                </w:p>
              </w:tc>
            </w:tr>
          </w:tbl>
          <w:p w14:paraId="3CACDAF6" w14:textId="7415DBC9" w:rsidR="004C4402" w:rsidRPr="00875752" w:rsidRDefault="004C4402" w:rsidP="004B4720">
            <w:pPr>
              <w:pStyle w:val="BodyText"/>
              <w:spacing w:line="240" w:lineRule="auto"/>
              <w:jc w:val="both"/>
              <w:rPr>
                <w:rFonts w:ascii="Times New Roman" w:hAnsi="Times New Roman"/>
                <w:sz w:val="24"/>
                <w:szCs w:val="24"/>
              </w:rPr>
            </w:pPr>
          </w:p>
        </w:tc>
        <w:tc>
          <w:tcPr>
            <w:tcW w:w="1825" w:type="dxa"/>
          </w:tcPr>
          <w:p w14:paraId="44240AAE" w14:textId="03CB8237" w:rsidR="004C4402" w:rsidRPr="00875752" w:rsidRDefault="00B762B4"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10</w:t>
            </w:r>
          </w:p>
        </w:tc>
      </w:tr>
      <w:tr w:rsidR="00B762B4" w:rsidRPr="00875752" w14:paraId="515A7958" w14:textId="77777777" w:rsidTr="004C4402">
        <w:trPr>
          <w:jc w:val="center"/>
        </w:trPr>
        <w:tc>
          <w:tcPr>
            <w:tcW w:w="963" w:type="dxa"/>
          </w:tcPr>
          <w:p w14:paraId="6960BDCB" w14:textId="662D3B34" w:rsidR="00B762B4" w:rsidRPr="00875752" w:rsidRDefault="00B762B4" w:rsidP="004B4720">
            <w:pPr>
              <w:pStyle w:val="BodyText"/>
              <w:spacing w:line="240" w:lineRule="auto"/>
              <w:jc w:val="both"/>
              <w:rPr>
                <w:rFonts w:ascii="Times New Roman" w:hAnsi="Times New Roman"/>
                <w:sz w:val="24"/>
                <w:szCs w:val="24"/>
              </w:rPr>
            </w:pPr>
            <w:r w:rsidRPr="00875752">
              <w:rPr>
                <w:rFonts w:ascii="Times New Roman" w:hAnsi="Times New Roman"/>
                <w:sz w:val="24"/>
              </w:rPr>
              <w:t>7</w:t>
            </w:r>
          </w:p>
        </w:tc>
        <w:tc>
          <w:tcPr>
            <w:tcW w:w="3170" w:type="dxa"/>
          </w:tcPr>
          <w:p w14:paraId="3F5E02AB" w14:textId="2310F5DF" w:rsidR="00B762B4" w:rsidRPr="00875752" w:rsidRDefault="00B762B4" w:rsidP="009B314B">
            <w:pPr>
              <w:rPr>
                <w:sz w:val="20"/>
                <w:szCs w:val="20"/>
              </w:rPr>
            </w:pPr>
            <w:r w:rsidRPr="00875752">
              <w:t>Dual Listening Modes (push-to-talk and wake word functionality)</w:t>
            </w:r>
          </w:p>
        </w:tc>
        <w:tc>
          <w:tcPr>
            <w:tcW w:w="1825" w:type="dxa"/>
          </w:tcPr>
          <w:p w14:paraId="14991F82" w14:textId="7CEB3656" w:rsidR="00B762B4" w:rsidRPr="00875752" w:rsidRDefault="00B762B4"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10</w:t>
            </w:r>
          </w:p>
        </w:tc>
      </w:tr>
      <w:tr w:rsidR="00B762B4" w:rsidRPr="00875752" w14:paraId="03805E4B" w14:textId="77777777" w:rsidTr="004C4402">
        <w:trPr>
          <w:jc w:val="center"/>
        </w:trPr>
        <w:tc>
          <w:tcPr>
            <w:tcW w:w="963" w:type="dxa"/>
          </w:tcPr>
          <w:p w14:paraId="16EE0AE0" w14:textId="20B0241B" w:rsidR="00B762B4" w:rsidRPr="00875752" w:rsidRDefault="00B762B4"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8</w:t>
            </w:r>
          </w:p>
        </w:tc>
        <w:tc>
          <w:tcPr>
            <w:tcW w:w="3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2B4" w:rsidRPr="00875752" w14:paraId="02D34EB5" w14:textId="77777777" w:rsidTr="00B762B4">
              <w:trPr>
                <w:tblCellSpacing w:w="15" w:type="dxa"/>
              </w:trPr>
              <w:tc>
                <w:tcPr>
                  <w:tcW w:w="0" w:type="auto"/>
                  <w:vAlign w:val="center"/>
                  <w:hideMark/>
                </w:tcPr>
                <w:p w14:paraId="22C536C8" w14:textId="77777777" w:rsidR="00B762B4" w:rsidRPr="00875752" w:rsidRDefault="00B762B4" w:rsidP="00B762B4">
                  <w:pPr>
                    <w:rPr>
                      <w:sz w:val="20"/>
                      <w:szCs w:val="20"/>
                    </w:rPr>
                  </w:pPr>
                </w:p>
              </w:tc>
            </w:tr>
          </w:tbl>
          <w:p w14:paraId="7F7F2422" w14:textId="77777777" w:rsidR="00B762B4" w:rsidRPr="00875752" w:rsidRDefault="00B762B4" w:rsidP="00B762B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tblGrid>
            <w:tr w:rsidR="00B762B4" w:rsidRPr="00875752" w14:paraId="716D71B5" w14:textId="77777777" w:rsidTr="00B762B4">
              <w:trPr>
                <w:tblCellSpacing w:w="15" w:type="dxa"/>
              </w:trPr>
              <w:tc>
                <w:tcPr>
                  <w:tcW w:w="0" w:type="auto"/>
                  <w:vAlign w:val="center"/>
                  <w:hideMark/>
                </w:tcPr>
                <w:p w14:paraId="4B9A16E7" w14:textId="77777777" w:rsidR="00B762B4" w:rsidRPr="00875752" w:rsidRDefault="00B762B4" w:rsidP="00B762B4">
                  <w:r w:rsidRPr="00875752">
                    <w:t>Testing &amp; Evaluation (accuracy testing, usability testing)</w:t>
                  </w:r>
                </w:p>
              </w:tc>
            </w:tr>
          </w:tbl>
          <w:p w14:paraId="4523E80D" w14:textId="64762062" w:rsidR="00B762B4" w:rsidRPr="00875752" w:rsidRDefault="00B762B4" w:rsidP="009B314B">
            <w:pPr>
              <w:rPr>
                <w:sz w:val="20"/>
                <w:szCs w:val="20"/>
              </w:rPr>
            </w:pPr>
          </w:p>
        </w:tc>
        <w:tc>
          <w:tcPr>
            <w:tcW w:w="1825" w:type="dxa"/>
          </w:tcPr>
          <w:p w14:paraId="0D8A08CD" w14:textId="3DEA0AFB" w:rsidR="00B762B4" w:rsidRPr="00875752" w:rsidRDefault="00B762B4" w:rsidP="004B4720">
            <w:pPr>
              <w:pStyle w:val="BodyText"/>
              <w:spacing w:line="240" w:lineRule="auto"/>
              <w:jc w:val="both"/>
              <w:rPr>
                <w:rFonts w:ascii="Times New Roman" w:hAnsi="Times New Roman"/>
                <w:sz w:val="24"/>
                <w:szCs w:val="24"/>
              </w:rPr>
            </w:pPr>
            <w:r w:rsidRPr="00875752">
              <w:rPr>
                <w:rFonts w:ascii="Times New Roman" w:hAnsi="Times New Roman"/>
                <w:sz w:val="24"/>
                <w:szCs w:val="24"/>
              </w:rPr>
              <w:t>5</w:t>
            </w:r>
          </w:p>
        </w:tc>
      </w:tr>
    </w:tbl>
    <w:p w14:paraId="48A21919" w14:textId="77777777" w:rsidR="004C4402" w:rsidRPr="00875752" w:rsidRDefault="004C4402" w:rsidP="004B4720">
      <w:pPr>
        <w:pStyle w:val="BodyText"/>
        <w:spacing w:line="240" w:lineRule="auto"/>
        <w:ind w:left="360"/>
        <w:jc w:val="both"/>
        <w:rPr>
          <w:rFonts w:ascii="Times New Roman" w:hAnsi="Times New Roman"/>
          <w:sz w:val="24"/>
          <w:szCs w:val="24"/>
        </w:rPr>
      </w:pPr>
    </w:p>
    <w:p w14:paraId="6BD18F9B" w14:textId="77777777" w:rsidR="004C4402" w:rsidRPr="00875752" w:rsidRDefault="004C4402" w:rsidP="004B4720">
      <w:pPr>
        <w:pStyle w:val="BodyText"/>
        <w:spacing w:line="240" w:lineRule="auto"/>
        <w:ind w:left="360"/>
        <w:jc w:val="both"/>
        <w:rPr>
          <w:rFonts w:ascii="Times New Roman" w:hAnsi="Times New Roman"/>
          <w:sz w:val="24"/>
          <w:szCs w:val="24"/>
        </w:rPr>
      </w:pPr>
    </w:p>
    <w:p w14:paraId="4778478F" w14:textId="77777777" w:rsidR="00F22A28" w:rsidRPr="00875752" w:rsidRDefault="00F22A28" w:rsidP="00F22A28">
      <w:pPr>
        <w:pStyle w:val="BodyText"/>
        <w:rPr>
          <w:rFonts w:ascii="Times New Roman" w:hAnsi="Times New Roman"/>
          <w:b/>
          <w:szCs w:val="24"/>
        </w:rPr>
      </w:pPr>
      <w:r w:rsidRPr="00875752">
        <w:rPr>
          <w:rFonts w:ascii="Times New Roman" w:hAnsi="Times New Roman"/>
          <w:b/>
          <w:szCs w:val="24"/>
        </w:rPr>
        <w:t>Challenges</w:t>
      </w:r>
    </w:p>
    <w:p w14:paraId="1075A5B9" w14:textId="68BA20C6" w:rsidR="00B762B4" w:rsidRPr="00875752" w:rsidRDefault="00B762B4" w:rsidP="00B762B4">
      <w:pPr>
        <w:pStyle w:val="NormalWeb"/>
      </w:pPr>
      <w:r w:rsidRPr="00875752">
        <w:lastRenderedPageBreak/>
        <w:t xml:space="preserve">Developing </w:t>
      </w:r>
      <w:r w:rsidRPr="00875752">
        <w:rPr>
          <w:rStyle w:val="Emphasis"/>
        </w:rPr>
        <w:t>Synthea:</w:t>
      </w:r>
      <w:r w:rsidR="00BC1ABD" w:rsidRPr="00875752">
        <w:rPr>
          <w:rStyle w:val="Emphasis"/>
        </w:rPr>
        <w:t xml:space="preserve"> The</w:t>
      </w:r>
      <w:r w:rsidRPr="00875752">
        <w:rPr>
          <w:rStyle w:val="Emphasis"/>
        </w:rPr>
        <w:t xml:space="preserve"> Coding Assistant</w:t>
      </w:r>
      <w:r w:rsidRPr="00875752">
        <w:t xml:space="preserve"> involves multiple technical challenges that span speech recognition, natural language understanding, and code generation. The key challenges include:</w:t>
      </w:r>
    </w:p>
    <w:p w14:paraId="5AB0607F" w14:textId="77777777" w:rsidR="00B762B4" w:rsidRPr="00875752" w:rsidRDefault="00B762B4" w:rsidP="00B762B4">
      <w:pPr>
        <w:pStyle w:val="NormalWeb"/>
      </w:pPr>
    </w:p>
    <w:p w14:paraId="0C637284" w14:textId="77777777" w:rsidR="00B762B4" w:rsidRPr="00875752" w:rsidRDefault="00B762B4" w:rsidP="00B762B4">
      <w:pPr>
        <w:pStyle w:val="NormalWeb"/>
        <w:numPr>
          <w:ilvl w:val="0"/>
          <w:numId w:val="5"/>
        </w:numPr>
      </w:pPr>
      <w:r w:rsidRPr="00875752">
        <w:rPr>
          <w:rStyle w:val="Strong"/>
        </w:rPr>
        <w:t>Accurate Speech-to-Text Conversion</w:t>
      </w:r>
    </w:p>
    <w:p w14:paraId="5E2CF04B" w14:textId="77777777" w:rsidR="00B762B4" w:rsidRPr="00875752" w:rsidRDefault="00B762B4" w:rsidP="00B762B4">
      <w:pPr>
        <w:pStyle w:val="NormalWeb"/>
        <w:numPr>
          <w:ilvl w:val="1"/>
          <w:numId w:val="5"/>
        </w:numPr>
      </w:pPr>
      <w:r w:rsidRPr="00875752">
        <w:t>Recognizing programming-related terms (e.g., “for loop,” “initialize,” “int i equals zero”) can be difficult for generic speech recognition engines.</w:t>
      </w:r>
    </w:p>
    <w:p w14:paraId="7D0B4BE1" w14:textId="77777777" w:rsidR="00B762B4" w:rsidRPr="00875752" w:rsidRDefault="00B762B4" w:rsidP="00B762B4">
      <w:pPr>
        <w:pStyle w:val="NormalWeb"/>
        <w:numPr>
          <w:ilvl w:val="1"/>
          <w:numId w:val="5"/>
        </w:numPr>
      </w:pPr>
      <w:r w:rsidRPr="00875752">
        <w:t>Handling accents, background noise, and continuous speech adds further complexity.</w:t>
      </w:r>
    </w:p>
    <w:p w14:paraId="356AE063" w14:textId="77777777" w:rsidR="00B762B4" w:rsidRPr="00875752" w:rsidRDefault="00B762B4" w:rsidP="00B762B4">
      <w:pPr>
        <w:pStyle w:val="NormalWeb"/>
        <w:numPr>
          <w:ilvl w:val="0"/>
          <w:numId w:val="5"/>
        </w:numPr>
      </w:pPr>
      <w:r w:rsidRPr="00875752">
        <w:rPr>
          <w:rStyle w:val="Strong"/>
        </w:rPr>
        <w:t>Command Understanding and Context Handling</w:t>
      </w:r>
    </w:p>
    <w:p w14:paraId="602F144C" w14:textId="77777777" w:rsidR="00B762B4" w:rsidRPr="00875752" w:rsidRDefault="00B762B4" w:rsidP="00B762B4">
      <w:pPr>
        <w:pStyle w:val="NormalWeb"/>
        <w:numPr>
          <w:ilvl w:val="1"/>
          <w:numId w:val="5"/>
        </w:numPr>
      </w:pPr>
      <w:r w:rsidRPr="00875752">
        <w:t>Converting raw transcribed text into programming instructions requires natural language processing (NLP).</w:t>
      </w:r>
    </w:p>
    <w:p w14:paraId="092A9BC0" w14:textId="77777777" w:rsidR="00B762B4" w:rsidRPr="00875752" w:rsidRDefault="00B762B4" w:rsidP="00B762B4">
      <w:pPr>
        <w:pStyle w:val="NormalWeb"/>
        <w:numPr>
          <w:ilvl w:val="1"/>
          <w:numId w:val="5"/>
        </w:numPr>
      </w:pPr>
      <w:r w:rsidRPr="00875752">
        <w:t xml:space="preserve">The system must maintain context (e.g., when the user says </w:t>
      </w:r>
      <w:r w:rsidRPr="00875752">
        <w:rPr>
          <w:rStyle w:val="Emphasis"/>
        </w:rPr>
        <w:t>“add condition in the loop”</w:t>
      </w:r>
      <w:r w:rsidRPr="00875752">
        <w:t>, it must know which loop to modify).</w:t>
      </w:r>
    </w:p>
    <w:p w14:paraId="42A5DD0E" w14:textId="77777777" w:rsidR="00B762B4" w:rsidRPr="00875752" w:rsidRDefault="00B762B4" w:rsidP="00B762B4">
      <w:pPr>
        <w:pStyle w:val="NormalWeb"/>
        <w:numPr>
          <w:ilvl w:val="0"/>
          <w:numId w:val="5"/>
        </w:numPr>
      </w:pPr>
      <w:r w:rsidRPr="00875752">
        <w:rPr>
          <w:rStyle w:val="Strong"/>
        </w:rPr>
        <w:t>Real-Time Code Generation in Multiple Languages</w:t>
      </w:r>
    </w:p>
    <w:p w14:paraId="701E46C9" w14:textId="77777777" w:rsidR="00B762B4" w:rsidRPr="00875752" w:rsidRDefault="00B762B4" w:rsidP="00B762B4">
      <w:pPr>
        <w:pStyle w:val="NormalWeb"/>
        <w:numPr>
          <w:ilvl w:val="1"/>
          <w:numId w:val="5"/>
        </w:numPr>
      </w:pPr>
      <w:r w:rsidRPr="00875752">
        <w:t>Generating syntactically correct and executable code in Python and C++ is non-trivial.</w:t>
      </w:r>
    </w:p>
    <w:p w14:paraId="548E9204" w14:textId="77777777" w:rsidR="00B762B4" w:rsidRPr="00875752" w:rsidRDefault="00B762B4" w:rsidP="00B762B4">
      <w:pPr>
        <w:pStyle w:val="NormalWeb"/>
        <w:numPr>
          <w:ilvl w:val="1"/>
          <w:numId w:val="5"/>
        </w:numPr>
      </w:pPr>
      <w:r w:rsidRPr="00875752">
        <w:t>Ensuring the generated code matches the user’s intent while minimizing errors is a significant challenge.</w:t>
      </w:r>
    </w:p>
    <w:p w14:paraId="7C848D2C" w14:textId="77777777" w:rsidR="00B762B4" w:rsidRPr="00875752" w:rsidRDefault="00B762B4" w:rsidP="00B762B4">
      <w:pPr>
        <w:pStyle w:val="NormalWeb"/>
        <w:numPr>
          <w:ilvl w:val="0"/>
          <w:numId w:val="5"/>
        </w:numPr>
      </w:pPr>
      <w:r w:rsidRPr="00875752">
        <w:rPr>
          <w:rStyle w:val="Strong"/>
        </w:rPr>
        <w:t>Providing Explanations and Suggestions</w:t>
      </w:r>
    </w:p>
    <w:p w14:paraId="0428DC81" w14:textId="77777777" w:rsidR="00B762B4" w:rsidRPr="00875752" w:rsidRDefault="00B762B4" w:rsidP="00B762B4">
      <w:pPr>
        <w:pStyle w:val="NormalWeb"/>
        <w:numPr>
          <w:ilvl w:val="1"/>
          <w:numId w:val="5"/>
        </w:numPr>
      </w:pPr>
      <w:r w:rsidRPr="00875752">
        <w:t>Beyond code generation, the system must explain code in plain language and suggest improvements.</w:t>
      </w:r>
    </w:p>
    <w:p w14:paraId="2E9FFCBB" w14:textId="77777777" w:rsidR="00B762B4" w:rsidRPr="00875752" w:rsidRDefault="00B762B4" w:rsidP="00B762B4">
      <w:pPr>
        <w:pStyle w:val="NormalWeb"/>
        <w:numPr>
          <w:ilvl w:val="1"/>
          <w:numId w:val="5"/>
        </w:numPr>
      </w:pPr>
      <w:r w:rsidRPr="00875752">
        <w:t>This requires combining AI-driven generation with pedagogical clarity.</w:t>
      </w:r>
    </w:p>
    <w:p w14:paraId="4AAF70CB" w14:textId="77777777" w:rsidR="00B762B4" w:rsidRPr="00875752" w:rsidRDefault="00B762B4" w:rsidP="00B762B4">
      <w:pPr>
        <w:pStyle w:val="NormalWeb"/>
        <w:numPr>
          <w:ilvl w:val="0"/>
          <w:numId w:val="5"/>
        </w:numPr>
      </w:pPr>
      <w:r w:rsidRPr="00875752">
        <w:rPr>
          <w:rStyle w:val="Strong"/>
        </w:rPr>
        <w:t>Integration of Multiple Technologies</w:t>
      </w:r>
    </w:p>
    <w:p w14:paraId="4786F3F0" w14:textId="77777777" w:rsidR="00B762B4" w:rsidRPr="00875752" w:rsidRDefault="00B762B4" w:rsidP="00B762B4">
      <w:pPr>
        <w:pStyle w:val="NormalWeb"/>
        <w:numPr>
          <w:ilvl w:val="1"/>
          <w:numId w:val="5"/>
        </w:numPr>
      </w:pPr>
      <w:r w:rsidRPr="00875752">
        <w:t>Seamlessly integrating speech recognition, NLP, and a code generation engine into a single desktop/web application.</w:t>
      </w:r>
    </w:p>
    <w:p w14:paraId="1F491003" w14:textId="77777777" w:rsidR="00B762B4" w:rsidRPr="00875752" w:rsidRDefault="00B762B4" w:rsidP="00B762B4">
      <w:pPr>
        <w:pStyle w:val="NormalWeb"/>
        <w:numPr>
          <w:ilvl w:val="1"/>
          <w:numId w:val="5"/>
        </w:numPr>
      </w:pPr>
      <w:r w:rsidRPr="00875752">
        <w:t>Managing latency to ensure responses feel real-time.</w:t>
      </w:r>
    </w:p>
    <w:p w14:paraId="50F8040D" w14:textId="77777777" w:rsidR="00B762B4" w:rsidRPr="00875752" w:rsidRDefault="00B762B4" w:rsidP="00B762B4">
      <w:pPr>
        <w:pStyle w:val="NormalWeb"/>
        <w:numPr>
          <w:ilvl w:val="0"/>
          <w:numId w:val="5"/>
        </w:numPr>
      </w:pPr>
      <w:r w:rsidRPr="00875752">
        <w:rPr>
          <w:rStyle w:val="Strong"/>
        </w:rPr>
        <w:t>Evaluation and Testing</w:t>
      </w:r>
    </w:p>
    <w:p w14:paraId="55C05311" w14:textId="77777777" w:rsidR="00B762B4" w:rsidRPr="00875752" w:rsidRDefault="00B762B4" w:rsidP="00B762B4">
      <w:pPr>
        <w:pStyle w:val="NormalWeb"/>
        <w:numPr>
          <w:ilvl w:val="1"/>
          <w:numId w:val="5"/>
        </w:numPr>
      </w:pPr>
      <w:r w:rsidRPr="00875752">
        <w:t>Designing proper benchmarks for measuring accuracy of speech recognition, correctness of code generation, and usability for different users.</w:t>
      </w:r>
    </w:p>
    <w:p w14:paraId="4E3FA60A" w14:textId="77777777" w:rsidR="00B762B4" w:rsidRPr="00875752" w:rsidRDefault="00B762B4" w:rsidP="00B762B4">
      <w:pPr>
        <w:pStyle w:val="NormalWeb"/>
        <w:numPr>
          <w:ilvl w:val="1"/>
          <w:numId w:val="5"/>
        </w:numPr>
      </w:pPr>
      <w:r w:rsidRPr="00875752">
        <w:t>Conducting testing with beginners and experienced users to validate performance.</w:t>
      </w:r>
    </w:p>
    <w:p w14:paraId="7FA56835" w14:textId="77777777" w:rsidR="00F22A28" w:rsidRPr="00875752" w:rsidRDefault="00F22A28" w:rsidP="00F22A28">
      <w:pPr>
        <w:pStyle w:val="BodyText"/>
        <w:rPr>
          <w:rFonts w:ascii="Times New Roman" w:hAnsi="Times New Roman"/>
          <w:b/>
          <w:szCs w:val="24"/>
        </w:rPr>
      </w:pPr>
      <w:r w:rsidRPr="00875752">
        <w:rPr>
          <w:rFonts w:ascii="Times New Roman" w:hAnsi="Times New Roman"/>
          <w:b/>
          <w:szCs w:val="24"/>
        </w:rPr>
        <w:t>Knowledge Areas Required</w:t>
      </w:r>
    </w:p>
    <w:p w14:paraId="1A6B51B8" w14:textId="200E9204" w:rsidR="00BC1ABD" w:rsidRPr="00875752" w:rsidRDefault="00BC1ABD" w:rsidP="00BC1ABD">
      <w:pPr>
        <w:pStyle w:val="NormalWeb"/>
      </w:pPr>
      <w:r w:rsidRPr="00875752">
        <w:t xml:space="preserve">The development of </w:t>
      </w:r>
      <w:proofErr w:type="spellStart"/>
      <w:r w:rsidRPr="00875752">
        <w:rPr>
          <w:rStyle w:val="Emphasis"/>
        </w:rPr>
        <w:t>Synthea</w:t>
      </w:r>
      <w:proofErr w:type="spellEnd"/>
      <w:r w:rsidRPr="00875752">
        <w:rPr>
          <w:rStyle w:val="Emphasis"/>
        </w:rPr>
        <w:t xml:space="preserve">: </w:t>
      </w:r>
      <w:r w:rsidR="008F2457">
        <w:rPr>
          <w:rStyle w:val="Emphasis"/>
        </w:rPr>
        <w:t>The</w:t>
      </w:r>
      <w:r w:rsidRPr="00875752">
        <w:rPr>
          <w:rStyle w:val="Emphasis"/>
        </w:rPr>
        <w:t xml:space="preserve"> Coding Assistant</w:t>
      </w:r>
      <w:r w:rsidRPr="00875752">
        <w:t xml:space="preserve"> will require knowledge and skills from the following areas of the BSSE program:</w:t>
      </w:r>
    </w:p>
    <w:p w14:paraId="222ACAC6" w14:textId="77777777" w:rsidR="00BC1ABD" w:rsidRPr="00875752" w:rsidRDefault="00BC1ABD" w:rsidP="00BC1ABD">
      <w:pPr>
        <w:pStyle w:val="NormalWeb"/>
        <w:numPr>
          <w:ilvl w:val="0"/>
          <w:numId w:val="6"/>
        </w:numPr>
      </w:pPr>
      <w:r w:rsidRPr="00875752">
        <w:rPr>
          <w:rStyle w:val="Strong"/>
        </w:rPr>
        <w:t>Software Engineering</w:t>
      </w:r>
      <w:r w:rsidRPr="00875752">
        <w:t xml:space="preserve"> – for designing, developing, and integrating the different modules of the system (GUI, backend, and APIs).</w:t>
      </w:r>
    </w:p>
    <w:p w14:paraId="5EB1D9FB" w14:textId="77777777" w:rsidR="00BC1ABD" w:rsidRPr="00875752" w:rsidRDefault="00BC1ABD" w:rsidP="00BC1ABD">
      <w:pPr>
        <w:pStyle w:val="NormalWeb"/>
        <w:numPr>
          <w:ilvl w:val="0"/>
          <w:numId w:val="6"/>
        </w:numPr>
      </w:pPr>
      <w:r w:rsidRPr="00875752">
        <w:rPr>
          <w:rStyle w:val="Strong"/>
        </w:rPr>
        <w:t>Artificial Intelligence / Machine Learning</w:t>
      </w:r>
      <w:r w:rsidRPr="00875752">
        <w:t xml:space="preserve"> – for implementing and fine-tuning speech-to-text engines and code generation models.</w:t>
      </w:r>
    </w:p>
    <w:p w14:paraId="68045A08" w14:textId="77777777" w:rsidR="00BC1ABD" w:rsidRPr="00875752" w:rsidRDefault="00BC1ABD" w:rsidP="00BC1ABD">
      <w:pPr>
        <w:pStyle w:val="NormalWeb"/>
        <w:numPr>
          <w:ilvl w:val="0"/>
          <w:numId w:val="6"/>
        </w:numPr>
      </w:pPr>
      <w:r w:rsidRPr="00875752">
        <w:rPr>
          <w:rStyle w:val="Strong"/>
        </w:rPr>
        <w:lastRenderedPageBreak/>
        <w:t>Natural Language Processing (NLP)</w:t>
      </w:r>
      <w:r w:rsidRPr="00875752">
        <w:t xml:space="preserve"> – for interpreting spoken programming commands and converting them into structured code instructions.</w:t>
      </w:r>
    </w:p>
    <w:p w14:paraId="09FEDBAC" w14:textId="77777777" w:rsidR="00BC1ABD" w:rsidRPr="00875752" w:rsidRDefault="00BC1ABD" w:rsidP="00BC1ABD">
      <w:pPr>
        <w:pStyle w:val="NormalWeb"/>
        <w:numPr>
          <w:ilvl w:val="0"/>
          <w:numId w:val="6"/>
        </w:numPr>
      </w:pPr>
      <w:r w:rsidRPr="00875752">
        <w:rPr>
          <w:rStyle w:val="Strong"/>
        </w:rPr>
        <w:t>Human–Computer Interaction (HCI)</w:t>
      </w:r>
      <w:r w:rsidRPr="00875752">
        <w:t xml:space="preserve"> – for designing an intuitive desktop/web interface that supports hands-free interaction.</w:t>
      </w:r>
    </w:p>
    <w:p w14:paraId="113E0524" w14:textId="77777777" w:rsidR="00BC1ABD" w:rsidRPr="00875752" w:rsidRDefault="00BC1ABD" w:rsidP="00BC1ABD">
      <w:pPr>
        <w:pStyle w:val="NormalWeb"/>
        <w:numPr>
          <w:ilvl w:val="0"/>
          <w:numId w:val="6"/>
        </w:numPr>
      </w:pPr>
      <w:r w:rsidRPr="00875752">
        <w:rPr>
          <w:rStyle w:val="Strong"/>
        </w:rPr>
        <w:t>Programming Fundamentals (Python &amp; C++)</w:t>
      </w:r>
      <w:r w:rsidRPr="00875752">
        <w:t xml:space="preserve"> – for verifying correctness and ensuring support for multiple programming languages.</w:t>
      </w:r>
    </w:p>
    <w:p w14:paraId="1357FDA3" w14:textId="77777777" w:rsidR="00BC1ABD" w:rsidRPr="00875752" w:rsidRDefault="00BC1ABD" w:rsidP="00BC1ABD">
      <w:pPr>
        <w:pStyle w:val="NormalWeb"/>
        <w:numPr>
          <w:ilvl w:val="0"/>
          <w:numId w:val="6"/>
        </w:numPr>
      </w:pPr>
      <w:r w:rsidRPr="00875752">
        <w:rPr>
          <w:rStyle w:val="Strong"/>
        </w:rPr>
        <w:t>Software Testing and Quality Assurance</w:t>
      </w:r>
      <w:r w:rsidRPr="00875752">
        <w:t xml:space="preserve"> – for evaluating the accuracy, usability, and reliability of the system.</w:t>
      </w:r>
    </w:p>
    <w:p w14:paraId="0F3CABC7" w14:textId="77777777" w:rsidR="00E10499" w:rsidRPr="00875752" w:rsidRDefault="00E10499" w:rsidP="00F22A28">
      <w:pPr>
        <w:pStyle w:val="BodyText"/>
        <w:rPr>
          <w:rFonts w:ascii="Times New Roman" w:hAnsi="Times New Roman"/>
          <w:b/>
          <w:sz w:val="24"/>
          <w:szCs w:val="24"/>
        </w:rPr>
      </w:pPr>
    </w:p>
    <w:p w14:paraId="0799489B" w14:textId="77777777" w:rsidR="00F22A28" w:rsidRPr="00875752" w:rsidRDefault="00F22A28" w:rsidP="00F22A28">
      <w:pPr>
        <w:pStyle w:val="BodyText"/>
        <w:rPr>
          <w:rFonts w:ascii="Times New Roman" w:hAnsi="Times New Roman"/>
          <w:b/>
          <w:szCs w:val="24"/>
        </w:rPr>
      </w:pPr>
      <w:r w:rsidRPr="00875752">
        <w:rPr>
          <w:rFonts w:ascii="Times New Roman" w:hAnsi="Times New Roman"/>
          <w:b/>
          <w:szCs w:val="24"/>
        </w:rPr>
        <w:t>Learning Outcomes</w:t>
      </w:r>
    </w:p>
    <w:p w14:paraId="2D98B2CA" w14:textId="77777777" w:rsidR="002D5B49" w:rsidRPr="00875752" w:rsidRDefault="002D5B49" w:rsidP="002D5B49">
      <w:pPr>
        <w:pStyle w:val="NormalWeb"/>
      </w:pPr>
      <w:r w:rsidRPr="00875752">
        <w:t>On successful completion of this project, the students will gain the following new knowledge and skills:</w:t>
      </w:r>
    </w:p>
    <w:p w14:paraId="560FB7C3" w14:textId="77777777" w:rsidR="002D5B49" w:rsidRPr="00875752" w:rsidRDefault="002D5B49" w:rsidP="002D5B49">
      <w:pPr>
        <w:pStyle w:val="NormalWeb"/>
        <w:numPr>
          <w:ilvl w:val="0"/>
          <w:numId w:val="7"/>
        </w:numPr>
      </w:pPr>
      <w:r w:rsidRPr="00875752">
        <w:rPr>
          <w:rStyle w:val="Strong"/>
        </w:rPr>
        <w:t>Familiarity with advanced speech-to-text technologies</w:t>
      </w:r>
      <w:r w:rsidRPr="00875752">
        <w:t xml:space="preserve"> and their adaptation for programming-related tasks.</w:t>
      </w:r>
    </w:p>
    <w:p w14:paraId="34099F83" w14:textId="77777777" w:rsidR="002D5B49" w:rsidRPr="00875752" w:rsidRDefault="002D5B49" w:rsidP="002D5B49">
      <w:pPr>
        <w:pStyle w:val="NormalWeb"/>
        <w:numPr>
          <w:ilvl w:val="0"/>
          <w:numId w:val="7"/>
        </w:numPr>
      </w:pPr>
      <w:r w:rsidRPr="00875752">
        <w:rPr>
          <w:rStyle w:val="Strong"/>
        </w:rPr>
        <w:t>Practical understanding of natural language processing (NLP)</w:t>
      </w:r>
      <w:r w:rsidRPr="00875752">
        <w:t xml:space="preserve"> for interpreting spoken programming commands into structured actions.</w:t>
      </w:r>
    </w:p>
    <w:p w14:paraId="70393F1A" w14:textId="77777777" w:rsidR="002D5B49" w:rsidRPr="00875752" w:rsidRDefault="002D5B49" w:rsidP="002D5B49">
      <w:pPr>
        <w:pStyle w:val="NormalWeb"/>
        <w:numPr>
          <w:ilvl w:val="0"/>
          <w:numId w:val="7"/>
        </w:numPr>
      </w:pPr>
      <w:r w:rsidRPr="00875752">
        <w:rPr>
          <w:rStyle w:val="Strong"/>
        </w:rPr>
        <w:t>Hands-on experience with AI-based code generation models</w:t>
      </w:r>
      <w:r w:rsidRPr="00875752">
        <w:t xml:space="preserve"> for producing and explaining Python and C++ programs.</w:t>
      </w:r>
    </w:p>
    <w:p w14:paraId="5F36B278" w14:textId="77777777" w:rsidR="002D5B49" w:rsidRPr="00875752" w:rsidRDefault="002D5B49" w:rsidP="002D5B49">
      <w:pPr>
        <w:pStyle w:val="NormalWeb"/>
        <w:numPr>
          <w:ilvl w:val="0"/>
          <w:numId w:val="7"/>
        </w:numPr>
      </w:pPr>
      <w:r w:rsidRPr="00875752">
        <w:rPr>
          <w:rStyle w:val="Strong"/>
        </w:rPr>
        <w:t>Proficiency in integrating multiple software components</w:t>
      </w:r>
      <w:r w:rsidRPr="00875752">
        <w:t xml:space="preserve"> (speech recognition, NLP, and code generation engines) into a single working system.</w:t>
      </w:r>
    </w:p>
    <w:p w14:paraId="50698055" w14:textId="77777777" w:rsidR="002D5B49" w:rsidRPr="00875752" w:rsidRDefault="002D5B49" w:rsidP="002D5B49">
      <w:pPr>
        <w:pStyle w:val="NormalWeb"/>
        <w:numPr>
          <w:ilvl w:val="0"/>
          <w:numId w:val="7"/>
        </w:numPr>
      </w:pPr>
      <w:r w:rsidRPr="00875752">
        <w:rPr>
          <w:rStyle w:val="Strong"/>
        </w:rPr>
        <w:t>Skills in designing and developing user-centered interfaces</w:t>
      </w:r>
      <w:r w:rsidRPr="00875752">
        <w:t xml:space="preserve"> that support real-time, voice-driven interaction.</w:t>
      </w:r>
    </w:p>
    <w:p w14:paraId="7A6D1571" w14:textId="77777777" w:rsidR="002D5B49" w:rsidRPr="00875752" w:rsidRDefault="002D5B49" w:rsidP="002D5B49">
      <w:pPr>
        <w:pStyle w:val="NormalWeb"/>
        <w:numPr>
          <w:ilvl w:val="0"/>
          <w:numId w:val="7"/>
        </w:numPr>
      </w:pPr>
      <w:r w:rsidRPr="00875752">
        <w:rPr>
          <w:rStyle w:val="Strong"/>
        </w:rPr>
        <w:t>Knowledge of software testing and evaluation techniques</w:t>
      </w:r>
      <w:r w:rsidRPr="00875752">
        <w:t xml:space="preserve"> including accuracy testing and usability testing.</w:t>
      </w:r>
    </w:p>
    <w:p w14:paraId="5B08B5D1" w14:textId="203EC55D" w:rsidR="00E10499" w:rsidRPr="00875752" w:rsidRDefault="002D5B49" w:rsidP="00F22A28">
      <w:pPr>
        <w:pStyle w:val="NormalWeb"/>
        <w:numPr>
          <w:ilvl w:val="0"/>
          <w:numId w:val="7"/>
        </w:numPr>
      </w:pPr>
      <w:r w:rsidRPr="00875752">
        <w:rPr>
          <w:rStyle w:val="Strong"/>
        </w:rPr>
        <w:t>Research and problem-solving abilities</w:t>
      </w:r>
      <w:r w:rsidRPr="00875752">
        <w:t xml:space="preserve"> by addressing the challenge of continuous, context-aware voice-to-code interaction.</w:t>
      </w:r>
    </w:p>
    <w:p w14:paraId="582A8975" w14:textId="77777777" w:rsidR="00F22A28" w:rsidRPr="00875752" w:rsidRDefault="00F22A28" w:rsidP="00F22A28">
      <w:pPr>
        <w:pStyle w:val="BodyText"/>
        <w:rPr>
          <w:rFonts w:ascii="Times New Roman" w:hAnsi="Times New Roman"/>
          <w:b/>
          <w:sz w:val="24"/>
          <w:szCs w:val="24"/>
        </w:rPr>
      </w:pPr>
      <w:r w:rsidRPr="00875752">
        <w:rPr>
          <w:rFonts w:ascii="Times New Roman" w:hAnsi="Times New Roman"/>
          <w:b/>
          <w:szCs w:val="24"/>
        </w:rPr>
        <w:t>Nature of the End Product / Research Outcomes</w:t>
      </w:r>
    </w:p>
    <w:p w14:paraId="583701E3" w14:textId="77777777" w:rsidR="002D5B49" w:rsidRPr="00875752" w:rsidRDefault="002D5B49" w:rsidP="002D5B49">
      <w:pPr>
        <w:pStyle w:val="NormalWeb"/>
      </w:pPr>
      <w:r w:rsidRPr="00875752">
        <w:t xml:space="preserve">The end product of this project will be a </w:t>
      </w:r>
      <w:r w:rsidRPr="00875752">
        <w:rPr>
          <w:rStyle w:val="Strong"/>
        </w:rPr>
        <w:t>software package</w:t>
      </w:r>
      <w:r w:rsidRPr="00875752">
        <w:t xml:space="preserve"> in the form of a desktop/web-based coding assistant. The system will apply speech recognition and AI-based algorithms to continuously transform spoken programming instructions into executable code for Python and C++. It will also provide explanations of user-provided code and suggest improvements, making it useful for both learning and productivity.</w:t>
      </w:r>
    </w:p>
    <w:p w14:paraId="0D0B9C01" w14:textId="761B9AD3" w:rsidR="002D5B49" w:rsidRPr="00875752" w:rsidRDefault="002D5B49" w:rsidP="002D5B49">
      <w:pPr>
        <w:pStyle w:val="NormalWeb"/>
      </w:pPr>
      <w:r w:rsidRPr="00875752">
        <w:t xml:space="preserve">As a research outcome, the system will be evaluated in terms of </w:t>
      </w:r>
      <w:r w:rsidRPr="00875752">
        <w:rPr>
          <w:rStyle w:val="Strong"/>
        </w:rPr>
        <w:t>accuracy, usability, and error rate</w:t>
      </w:r>
      <w:r w:rsidRPr="00875752">
        <w:t xml:space="preserve">, demonstrating how a continuous voice-driven approach to coding can achieve </w:t>
      </w:r>
      <w:r w:rsidRPr="00875752">
        <w:rPr>
          <w:rStyle w:val="Strong"/>
        </w:rPr>
        <w:t>better performance and accessibility</w:t>
      </w:r>
      <w:r w:rsidRPr="00875752">
        <w:t xml:space="preserve"> compared to existing assistants that rely only on typed prompts.</w:t>
      </w:r>
    </w:p>
    <w:p w14:paraId="1C0F8D1C" w14:textId="77777777" w:rsidR="00AB7E95" w:rsidRPr="00875752" w:rsidRDefault="00AB7E95" w:rsidP="002D5B49">
      <w:pPr>
        <w:pStyle w:val="NormalWeb"/>
      </w:pPr>
    </w:p>
    <w:p w14:paraId="08F0FECE" w14:textId="77777777" w:rsidR="007403AF" w:rsidRPr="00875752" w:rsidRDefault="007403AF" w:rsidP="007E2F9E">
      <w:pPr>
        <w:pStyle w:val="BodyText"/>
        <w:rPr>
          <w:rFonts w:ascii="Times New Roman" w:hAnsi="Times New Roman"/>
          <w:b/>
          <w:sz w:val="24"/>
          <w:szCs w:val="24"/>
        </w:rPr>
      </w:pPr>
      <w:r w:rsidRPr="00875752">
        <w:rPr>
          <w:rFonts w:ascii="Times New Roman" w:hAnsi="Times New Roman"/>
          <w:b/>
          <w:sz w:val="24"/>
          <w:szCs w:val="24"/>
        </w:rPr>
        <w:lastRenderedPageBreak/>
        <w:t>Related Work</w:t>
      </w:r>
      <w:r w:rsidR="00710E53" w:rsidRPr="00875752">
        <w:rPr>
          <w:rFonts w:ascii="Times New Roman" w:hAnsi="Times New Roman"/>
          <w:b/>
          <w:sz w:val="24"/>
          <w:szCs w:val="24"/>
        </w:rPr>
        <w:t xml:space="preserve"> </w:t>
      </w:r>
      <w:r w:rsidR="002912CD" w:rsidRPr="00875752">
        <w:rPr>
          <w:rFonts w:ascii="Times New Roman" w:hAnsi="Times New Roman"/>
          <w:b/>
          <w:sz w:val="24"/>
          <w:szCs w:val="24"/>
        </w:rPr>
        <w:t>/</w:t>
      </w:r>
      <w:r w:rsidR="00710E53" w:rsidRPr="00875752">
        <w:rPr>
          <w:rFonts w:ascii="Times New Roman" w:hAnsi="Times New Roman"/>
          <w:b/>
          <w:sz w:val="24"/>
          <w:szCs w:val="24"/>
        </w:rPr>
        <w:t xml:space="preserve"> </w:t>
      </w:r>
      <w:r w:rsidR="002912CD" w:rsidRPr="00875752">
        <w:rPr>
          <w:rFonts w:ascii="Times New Roman" w:hAnsi="Times New Roman"/>
          <w:b/>
          <w:sz w:val="24"/>
          <w:szCs w:val="24"/>
        </w:rPr>
        <w:t>Literature Survey</w:t>
      </w:r>
      <w:r w:rsidRPr="00875752">
        <w:rPr>
          <w:rFonts w:ascii="Times New Roman" w:hAnsi="Times New Roman"/>
          <w:b/>
          <w:sz w:val="24"/>
          <w:szCs w:val="24"/>
        </w:rPr>
        <w:t xml:space="preserve"> </w:t>
      </w:r>
      <w:r w:rsidR="00710E53" w:rsidRPr="00875752">
        <w:rPr>
          <w:rFonts w:ascii="Times New Roman" w:hAnsi="Times New Roman"/>
          <w:b/>
          <w:sz w:val="24"/>
          <w:szCs w:val="24"/>
        </w:rPr>
        <w:t>/ Literature Review</w:t>
      </w:r>
    </w:p>
    <w:p w14:paraId="27A986B8" w14:textId="4E1C1CA0" w:rsidR="00AB7E95" w:rsidRPr="00875752" w:rsidRDefault="00AB7E95" w:rsidP="00AB7E95">
      <w:pPr>
        <w:pStyle w:val="NormalWeb"/>
      </w:pPr>
      <w:r w:rsidRPr="00875752">
        <w:t xml:space="preserve">Voice-driven technologies and AI-powered assistants have become increasingly common in recent years, but their application in programming remains limited. Existing tools demonstrate the potential of AI in code generation, yet they also highlight important gaps that </w:t>
      </w:r>
      <w:proofErr w:type="spellStart"/>
      <w:r w:rsidRPr="00875752">
        <w:rPr>
          <w:rStyle w:val="Emphasis"/>
        </w:rPr>
        <w:t>Synthea</w:t>
      </w:r>
      <w:proofErr w:type="spellEnd"/>
      <w:r w:rsidRPr="00875752">
        <w:rPr>
          <w:rStyle w:val="Emphasis"/>
        </w:rPr>
        <w:t xml:space="preserve">: </w:t>
      </w:r>
      <w:r w:rsidR="008F2457">
        <w:rPr>
          <w:rStyle w:val="Emphasis"/>
        </w:rPr>
        <w:t>The</w:t>
      </w:r>
      <w:r w:rsidRPr="00875752">
        <w:rPr>
          <w:rStyle w:val="Emphasis"/>
        </w:rPr>
        <w:t xml:space="preserve"> Coding Assistant</w:t>
      </w:r>
      <w:r w:rsidRPr="00875752">
        <w:t xml:space="preserve"> aims to address.</w:t>
      </w:r>
    </w:p>
    <w:p w14:paraId="2DA20CD3" w14:textId="77777777" w:rsidR="00AB7E95" w:rsidRPr="00875752" w:rsidRDefault="00AB7E95" w:rsidP="00AB7E95">
      <w:pPr>
        <w:pStyle w:val="NormalWeb"/>
      </w:pPr>
      <w:r w:rsidRPr="00875752">
        <w:t xml:space="preserve">GitHub </w:t>
      </w:r>
      <w:r w:rsidRPr="00875752">
        <w:rPr>
          <w:rStyle w:val="Strong"/>
        </w:rPr>
        <w:t>Copilot</w:t>
      </w:r>
      <w:r w:rsidRPr="00875752">
        <w:t>, powered by OpenAI Codex, is one of the most widely used coding assistants. It suggests code snippets based on typed prompts, but its responses are often limited to one-time suggestions. It does not support continuous interaction, and it cannot generate or modify code in real time based on ongoing input.</w:t>
      </w:r>
    </w:p>
    <w:p w14:paraId="3CD2B52C" w14:textId="77777777" w:rsidR="00AB7E95" w:rsidRPr="00875752" w:rsidRDefault="00AB7E95" w:rsidP="00AB7E95">
      <w:pPr>
        <w:pStyle w:val="NormalWeb"/>
      </w:pPr>
      <w:r w:rsidRPr="00875752">
        <w:t xml:space="preserve">Similarly, </w:t>
      </w:r>
      <w:r w:rsidRPr="00875752">
        <w:rPr>
          <w:rStyle w:val="Strong"/>
        </w:rPr>
        <w:t>ChatGPT</w:t>
      </w:r>
      <w:r w:rsidRPr="00875752">
        <w:t xml:space="preserve"> and </w:t>
      </w:r>
      <w:r w:rsidRPr="00875752">
        <w:rPr>
          <w:rStyle w:val="Strong"/>
        </w:rPr>
        <w:t>Google Gemini</w:t>
      </w:r>
      <w:r w:rsidRPr="00875752">
        <w:t xml:space="preserve"> provide natural language responses, including code snippets, but these systems also rely on typed input and deliver isolated outputs. Users must repeatedly re-prompt the system to refine or extend their code, which disrupts workflow and reduces usability in hands-on programming.</w:t>
      </w:r>
    </w:p>
    <w:p w14:paraId="3471C315" w14:textId="77777777" w:rsidR="00AB7E95" w:rsidRPr="00875752" w:rsidRDefault="00AB7E95" w:rsidP="00AB7E95">
      <w:pPr>
        <w:pStyle w:val="NormalWeb"/>
      </w:pPr>
      <w:r w:rsidRPr="00875752">
        <w:t xml:space="preserve">In the domain of speech-to-text, tools such as </w:t>
      </w:r>
      <w:r w:rsidRPr="00875752">
        <w:rPr>
          <w:rStyle w:val="Strong"/>
        </w:rPr>
        <w:t>Google Speech-to-Text</w:t>
      </w:r>
      <w:r w:rsidRPr="00875752">
        <w:t xml:space="preserve">, </w:t>
      </w:r>
      <w:r w:rsidRPr="00875752">
        <w:rPr>
          <w:rStyle w:val="Strong"/>
        </w:rPr>
        <w:t>Mozilla DeepSpeech</w:t>
      </w:r>
      <w:r w:rsidRPr="00875752">
        <w:t xml:space="preserve">, and </w:t>
      </w:r>
      <w:r w:rsidRPr="00875752">
        <w:rPr>
          <w:rStyle w:val="Strong"/>
        </w:rPr>
        <w:t>OpenAI Whisper</w:t>
      </w:r>
      <w:r w:rsidRPr="00875752">
        <w:t xml:space="preserve"> have shown strong performance in transcribing spoken language. However, these tools are designed for generic transcription tasks and not optimized for handling programming-related terms, syntax, or contextual understanding.</w:t>
      </w:r>
    </w:p>
    <w:p w14:paraId="560E0DB2" w14:textId="74D864DF" w:rsidR="007403AF" w:rsidRPr="00875752" w:rsidRDefault="00AB7E95" w:rsidP="00AB7E95">
      <w:pPr>
        <w:pStyle w:val="NormalWeb"/>
      </w:pPr>
      <w:r w:rsidRPr="00875752">
        <w:t xml:space="preserve">In contrast, </w:t>
      </w:r>
      <w:r w:rsidRPr="00875752">
        <w:rPr>
          <w:rStyle w:val="Emphasis"/>
        </w:rPr>
        <w:t>Synthea</w:t>
      </w:r>
      <w:r w:rsidRPr="00875752">
        <w:t xml:space="preserve"> differentiates itself by combining continuous speech recognition with AI-driven code generation and explanation. It not only generates executable Python and C++ code from spoken commands but also explains and improves existing code. This makes the system more interactive, educational, and accessible than existing tools.</w:t>
      </w:r>
    </w:p>
    <w:p w14:paraId="0AD9C6F4" w14:textId="77777777" w:rsidR="007403AF" w:rsidRPr="00875752" w:rsidRDefault="007403AF" w:rsidP="007403AF">
      <w:pPr>
        <w:pStyle w:val="BodyText"/>
        <w:spacing w:line="240" w:lineRule="auto"/>
        <w:rPr>
          <w:rFonts w:ascii="Times New Roman" w:hAnsi="Times New Roman"/>
          <w:szCs w:val="24"/>
        </w:rPr>
      </w:pPr>
    </w:p>
    <w:p w14:paraId="1EE3F24D" w14:textId="77777777" w:rsidR="00F22A28" w:rsidRPr="00875752" w:rsidRDefault="00B91279" w:rsidP="00E10499">
      <w:pPr>
        <w:pStyle w:val="BodyText"/>
        <w:rPr>
          <w:rFonts w:ascii="Times New Roman" w:hAnsi="Times New Roman"/>
          <w:b/>
          <w:szCs w:val="24"/>
        </w:rPr>
      </w:pPr>
      <w:r w:rsidRPr="00875752">
        <w:rPr>
          <w:rFonts w:ascii="Times New Roman" w:hAnsi="Times New Roman"/>
          <w:b/>
          <w:szCs w:val="24"/>
        </w:rPr>
        <w:t>Deliverables / Work Breakdown Structure</w:t>
      </w:r>
    </w:p>
    <w:p w14:paraId="260E3A35" w14:textId="77777777" w:rsidR="00C11423" w:rsidRPr="00875752" w:rsidRDefault="00C11423" w:rsidP="00C11423">
      <w:pPr>
        <w:pStyle w:val="Heading2"/>
        <w:rPr>
          <w:rFonts w:ascii="Times New Roman" w:hAnsi="Times New Roman" w:cs="Times New Roman"/>
          <w:sz w:val="36"/>
          <w:szCs w:val="36"/>
        </w:rPr>
      </w:pPr>
      <w:r w:rsidRPr="00875752">
        <w:rPr>
          <w:rFonts w:ascii="Times New Roman" w:hAnsi="Times New Roman" w:cs="Times New Roman"/>
        </w:rPr>
        <w:t>Deliverables</w:t>
      </w:r>
    </w:p>
    <w:p w14:paraId="0ADBBEAD" w14:textId="77777777" w:rsidR="00C11423" w:rsidRPr="00875752" w:rsidRDefault="00C11423" w:rsidP="00C11423">
      <w:pPr>
        <w:pStyle w:val="NormalWeb"/>
        <w:numPr>
          <w:ilvl w:val="0"/>
          <w:numId w:val="9"/>
        </w:numPr>
      </w:pPr>
      <w:r w:rsidRPr="00875752">
        <w:rPr>
          <w:rStyle w:val="Strong"/>
        </w:rPr>
        <w:t>Speech-to-Text Module</w:t>
      </w:r>
    </w:p>
    <w:p w14:paraId="2B2EA7E6" w14:textId="77777777" w:rsidR="00C11423" w:rsidRPr="00875752" w:rsidRDefault="00C11423" w:rsidP="00C11423">
      <w:pPr>
        <w:pStyle w:val="NormalWeb"/>
        <w:numPr>
          <w:ilvl w:val="1"/>
          <w:numId w:val="9"/>
        </w:numPr>
      </w:pPr>
      <w:r w:rsidRPr="00875752">
        <w:t>Working integration with an API (Whisper/Google STT).</w:t>
      </w:r>
    </w:p>
    <w:p w14:paraId="37EBED1C" w14:textId="77777777" w:rsidR="00C11423" w:rsidRPr="00875752" w:rsidRDefault="00C11423" w:rsidP="00C11423">
      <w:pPr>
        <w:pStyle w:val="NormalWeb"/>
        <w:numPr>
          <w:ilvl w:val="1"/>
          <w:numId w:val="9"/>
        </w:numPr>
      </w:pPr>
      <w:r w:rsidRPr="00875752">
        <w:t>Customized for coding-related vocabulary.</w:t>
      </w:r>
    </w:p>
    <w:p w14:paraId="70F41ABE" w14:textId="77777777" w:rsidR="00C11423" w:rsidRPr="00875752" w:rsidRDefault="00C11423" w:rsidP="00C11423">
      <w:pPr>
        <w:pStyle w:val="NormalWeb"/>
        <w:numPr>
          <w:ilvl w:val="0"/>
          <w:numId w:val="9"/>
        </w:numPr>
      </w:pPr>
      <w:r w:rsidRPr="00875752">
        <w:rPr>
          <w:rStyle w:val="Strong"/>
        </w:rPr>
        <w:t>Command Understanding Module</w:t>
      </w:r>
    </w:p>
    <w:p w14:paraId="5FB2E77A" w14:textId="77777777" w:rsidR="00C11423" w:rsidRPr="00875752" w:rsidRDefault="00C11423" w:rsidP="00C11423">
      <w:pPr>
        <w:pStyle w:val="NormalWeb"/>
        <w:numPr>
          <w:ilvl w:val="1"/>
          <w:numId w:val="9"/>
        </w:numPr>
      </w:pPr>
      <w:r w:rsidRPr="00875752">
        <w:t>Natural Language Processing engine to interpret spoken instructions.</w:t>
      </w:r>
    </w:p>
    <w:p w14:paraId="6D672848" w14:textId="77777777" w:rsidR="00C11423" w:rsidRPr="00875752" w:rsidRDefault="00C11423" w:rsidP="00C11423">
      <w:pPr>
        <w:pStyle w:val="NormalWeb"/>
        <w:numPr>
          <w:ilvl w:val="1"/>
          <w:numId w:val="9"/>
        </w:numPr>
      </w:pPr>
      <w:r w:rsidRPr="00875752">
        <w:t>Ability to maintain context (e.g., modify existing code).</w:t>
      </w:r>
    </w:p>
    <w:p w14:paraId="298140C1" w14:textId="77777777" w:rsidR="00C11423" w:rsidRPr="00875752" w:rsidRDefault="00C11423" w:rsidP="00C11423">
      <w:pPr>
        <w:pStyle w:val="NormalWeb"/>
        <w:numPr>
          <w:ilvl w:val="0"/>
          <w:numId w:val="9"/>
        </w:numPr>
      </w:pPr>
      <w:r w:rsidRPr="00875752">
        <w:rPr>
          <w:rStyle w:val="Strong"/>
        </w:rPr>
        <w:t>Code Generation Engine</w:t>
      </w:r>
    </w:p>
    <w:p w14:paraId="5E9DE37C" w14:textId="77777777" w:rsidR="00C11423" w:rsidRPr="00875752" w:rsidRDefault="00C11423" w:rsidP="00C11423">
      <w:pPr>
        <w:pStyle w:val="NormalWeb"/>
        <w:numPr>
          <w:ilvl w:val="1"/>
          <w:numId w:val="9"/>
        </w:numPr>
      </w:pPr>
      <w:r w:rsidRPr="00875752">
        <w:t>Python code generation.</w:t>
      </w:r>
    </w:p>
    <w:p w14:paraId="6A2CEECD" w14:textId="77777777" w:rsidR="00C11423" w:rsidRPr="00875752" w:rsidRDefault="00C11423" w:rsidP="00C11423">
      <w:pPr>
        <w:pStyle w:val="NormalWeb"/>
        <w:numPr>
          <w:ilvl w:val="1"/>
          <w:numId w:val="9"/>
        </w:numPr>
      </w:pPr>
      <w:r w:rsidRPr="00875752">
        <w:t>C++ code generation.</w:t>
      </w:r>
    </w:p>
    <w:p w14:paraId="58D217BF" w14:textId="77777777" w:rsidR="00C11423" w:rsidRPr="00875752" w:rsidRDefault="00C11423" w:rsidP="00C11423">
      <w:pPr>
        <w:pStyle w:val="NormalWeb"/>
        <w:numPr>
          <w:ilvl w:val="0"/>
          <w:numId w:val="9"/>
        </w:numPr>
      </w:pPr>
      <w:r w:rsidRPr="00875752">
        <w:rPr>
          <w:rStyle w:val="Strong"/>
        </w:rPr>
        <w:t>Code Explanation &amp; Suggestions</w:t>
      </w:r>
    </w:p>
    <w:p w14:paraId="0EE5DC19" w14:textId="77777777" w:rsidR="00C11423" w:rsidRPr="00875752" w:rsidRDefault="00C11423" w:rsidP="00C11423">
      <w:pPr>
        <w:pStyle w:val="NormalWeb"/>
        <w:numPr>
          <w:ilvl w:val="1"/>
          <w:numId w:val="9"/>
        </w:numPr>
      </w:pPr>
      <w:r w:rsidRPr="00875752">
        <w:t>Generate plain-language explanations.</w:t>
      </w:r>
    </w:p>
    <w:p w14:paraId="07E08FA5" w14:textId="1C487FF2" w:rsidR="00C11423" w:rsidRPr="00875752" w:rsidRDefault="00C11423" w:rsidP="00C11423">
      <w:pPr>
        <w:pStyle w:val="NormalWeb"/>
        <w:numPr>
          <w:ilvl w:val="1"/>
          <w:numId w:val="9"/>
        </w:numPr>
      </w:pPr>
      <w:r w:rsidRPr="00875752">
        <w:t>Suggest optimizations / improvements.</w:t>
      </w:r>
    </w:p>
    <w:p w14:paraId="24611F7D" w14:textId="77777777" w:rsidR="00C11423" w:rsidRPr="00875752" w:rsidRDefault="00C11423" w:rsidP="00B2088B">
      <w:pPr>
        <w:pStyle w:val="NormalWeb"/>
        <w:ind w:left="1080"/>
      </w:pPr>
    </w:p>
    <w:p w14:paraId="6A1E6EEE" w14:textId="77777777" w:rsidR="00C11423" w:rsidRPr="00875752" w:rsidRDefault="00C11423" w:rsidP="00C11423">
      <w:pPr>
        <w:pStyle w:val="NormalWeb"/>
        <w:numPr>
          <w:ilvl w:val="0"/>
          <w:numId w:val="9"/>
        </w:numPr>
      </w:pPr>
      <w:r w:rsidRPr="00875752">
        <w:rPr>
          <w:rStyle w:val="Strong"/>
        </w:rPr>
        <w:t>Dual Listening Modes</w:t>
      </w:r>
    </w:p>
    <w:p w14:paraId="2C929606" w14:textId="77777777" w:rsidR="00C11423" w:rsidRPr="00875752" w:rsidRDefault="00C11423" w:rsidP="00C11423">
      <w:pPr>
        <w:pStyle w:val="NormalWeb"/>
        <w:numPr>
          <w:ilvl w:val="1"/>
          <w:numId w:val="9"/>
        </w:numPr>
      </w:pPr>
      <w:r w:rsidRPr="00875752">
        <w:t>Push-to-talk.</w:t>
      </w:r>
    </w:p>
    <w:p w14:paraId="0E923DCC" w14:textId="77777777" w:rsidR="00C11423" w:rsidRPr="00875752" w:rsidRDefault="00C11423" w:rsidP="00C11423">
      <w:pPr>
        <w:pStyle w:val="NormalWeb"/>
        <w:numPr>
          <w:ilvl w:val="1"/>
          <w:numId w:val="9"/>
        </w:numPr>
      </w:pPr>
      <w:r w:rsidRPr="00875752">
        <w:t>Wake-word activation.</w:t>
      </w:r>
    </w:p>
    <w:p w14:paraId="1B5977E1" w14:textId="77777777" w:rsidR="00C11423" w:rsidRPr="00875752" w:rsidRDefault="00C11423" w:rsidP="00C11423">
      <w:pPr>
        <w:pStyle w:val="NormalWeb"/>
        <w:numPr>
          <w:ilvl w:val="0"/>
          <w:numId w:val="9"/>
        </w:numPr>
      </w:pPr>
      <w:r w:rsidRPr="00875752">
        <w:rPr>
          <w:rStyle w:val="Strong"/>
        </w:rPr>
        <w:t>Graphical User Interface (GUI)</w:t>
      </w:r>
    </w:p>
    <w:p w14:paraId="5258B220" w14:textId="77777777" w:rsidR="00C11423" w:rsidRPr="00875752" w:rsidRDefault="00C11423" w:rsidP="00C11423">
      <w:pPr>
        <w:pStyle w:val="NormalWeb"/>
        <w:numPr>
          <w:ilvl w:val="1"/>
          <w:numId w:val="9"/>
        </w:numPr>
      </w:pPr>
      <w:r w:rsidRPr="00875752">
        <w:t>Desktop/web interface to display live code.</w:t>
      </w:r>
    </w:p>
    <w:p w14:paraId="2FB66917" w14:textId="77777777" w:rsidR="00C11423" w:rsidRPr="00875752" w:rsidRDefault="00C11423" w:rsidP="00C11423">
      <w:pPr>
        <w:pStyle w:val="NormalWeb"/>
        <w:numPr>
          <w:ilvl w:val="1"/>
          <w:numId w:val="9"/>
        </w:numPr>
      </w:pPr>
      <w:r w:rsidRPr="00875752">
        <w:t>User-friendly design.</w:t>
      </w:r>
    </w:p>
    <w:p w14:paraId="03EA6DAD" w14:textId="77777777" w:rsidR="00C11423" w:rsidRPr="00875752" w:rsidRDefault="00C11423" w:rsidP="00C11423">
      <w:pPr>
        <w:pStyle w:val="NormalWeb"/>
        <w:numPr>
          <w:ilvl w:val="0"/>
          <w:numId w:val="9"/>
        </w:numPr>
      </w:pPr>
      <w:r w:rsidRPr="00875752">
        <w:rPr>
          <w:rStyle w:val="Strong"/>
        </w:rPr>
        <w:t>Testing &amp; Evaluation Reports</w:t>
      </w:r>
    </w:p>
    <w:p w14:paraId="537E42EA" w14:textId="77777777" w:rsidR="00C11423" w:rsidRPr="00875752" w:rsidRDefault="00C11423" w:rsidP="00C11423">
      <w:pPr>
        <w:pStyle w:val="NormalWeb"/>
        <w:numPr>
          <w:ilvl w:val="1"/>
          <w:numId w:val="9"/>
        </w:numPr>
      </w:pPr>
      <w:r w:rsidRPr="00875752">
        <w:t>Accuracy testing of voice recognition.</w:t>
      </w:r>
    </w:p>
    <w:p w14:paraId="1B63C80D" w14:textId="7EFD4358" w:rsidR="00C11423" w:rsidRPr="00875752" w:rsidRDefault="00C11423" w:rsidP="00C11423">
      <w:pPr>
        <w:pStyle w:val="NormalWeb"/>
        <w:numPr>
          <w:ilvl w:val="1"/>
          <w:numId w:val="9"/>
        </w:numPr>
      </w:pPr>
      <w:r w:rsidRPr="00875752">
        <w:t>Usability testing with sample users.</w:t>
      </w:r>
    </w:p>
    <w:p w14:paraId="5DFE4C2D" w14:textId="0547ECB9" w:rsidR="00C11423" w:rsidRPr="00875752" w:rsidRDefault="00C11423" w:rsidP="00C11423">
      <w:pPr>
        <w:pStyle w:val="Heading2"/>
        <w:rPr>
          <w:rFonts w:ascii="Times New Roman" w:hAnsi="Times New Roman" w:cs="Times New Roman"/>
        </w:rPr>
      </w:pPr>
      <w:r w:rsidRPr="00875752">
        <w:rPr>
          <w:rFonts w:ascii="Times New Roman" w:hAnsi="Times New Roman" w:cs="Times New Roman"/>
        </w:rPr>
        <w:t>Original vs. Reused Work</w:t>
      </w:r>
    </w:p>
    <w:p w14:paraId="7FBD2FB0" w14:textId="77777777" w:rsidR="00C11423" w:rsidRPr="00875752" w:rsidRDefault="00C11423" w:rsidP="00C11423">
      <w:pPr>
        <w:pStyle w:val="NormalWeb"/>
        <w:numPr>
          <w:ilvl w:val="0"/>
          <w:numId w:val="10"/>
        </w:numPr>
      </w:pPr>
      <w:r w:rsidRPr="00875752">
        <w:rPr>
          <w:rStyle w:val="Strong"/>
        </w:rPr>
        <w:t>60–70% Original Work</w:t>
      </w:r>
      <w:r w:rsidRPr="00875752">
        <w:t>:</w:t>
      </w:r>
    </w:p>
    <w:p w14:paraId="17DB6EDF" w14:textId="77777777" w:rsidR="00C11423" w:rsidRPr="00875752" w:rsidRDefault="00C11423" w:rsidP="00C11423">
      <w:pPr>
        <w:pStyle w:val="NormalWeb"/>
        <w:numPr>
          <w:ilvl w:val="1"/>
          <w:numId w:val="10"/>
        </w:numPr>
      </w:pPr>
      <w:r w:rsidRPr="00875752">
        <w:t>GUI design, NLP command processing, integration of modules, code explanation engine, evaluation, and testing.</w:t>
      </w:r>
    </w:p>
    <w:p w14:paraId="58392545" w14:textId="77777777" w:rsidR="00C11423" w:rsidRPr="00875752" w:rsidRDefault="00C11423" w:rsidP="00C11423">
      <w:pPr>
        <w:pStyle w:val="NormalWeb"/>
        <w:numPr>
          <w:ilvl w:val="0"/>
          <w:numId w:val="10"/>
        </w:numPr>
      </w:pPr>
      <w:r w:rsidRPr="00875752">
        <w:rPr>
          <w:rStyle w:val="Strong"/>
        </w:rPr>
        <w:t>30–40% Reused Work</w:t>
      </w:r>
      <w:r w:rsidRPr="00875752">
        <w:t>:</w:t>
      </w:r>
    </w:p>
    <w:p w14:paraId="76A59386" w14:textId="2A893A10" w:rsidR="00C11423" w:rsidRPr="00875752" w:rsidRDefault="00C11423" w:rsidP="00B2088B">
      <w:pPr>
        <w:pStyle w:val="NormalWeb"/>
        <w:numPr>
          <w:ilvl w:val="1"/>
          <w:numId w:val="10"/>
        </w:numPr>
      </w:pPr>
      <w:r w:rsidRPr="00875752">
        <w:t>Pre-trained Speech-to-Text API (Whisper/Google), existing AI/LLM models for code generation.</w:t>
      </w:r>
    </w:p>
    <w:p w14:paraId="6D854510" w14:textId="77777777" w:rsidR="00B2088B" w:rsidRPr="00875752" w:rsidRDefault="00B2088B" w:rsidP="00B2088B">
      <w:pPr>
        <w:pStyle w:val="NormalWeb"/>
        <w:ind w:left="1440"/>
      </w:pPr>
    </w:p>
    <w:p w14:paraId="49197776" w14:textId="4D250124" w:rsidR="00C11423" w:rsidRPr="00875752" w:rsidRDefault="00C11423" w:rsidP="00C11423">
      <w:pPr>
        <w:pStyle w:val="Heading2"/>
        <w:rPr>
          <w:rFonts w:ascii="Times New Roman" w:hAnsi="Times New Roman" w:cs="Times New Roman"/>
        </w:rPr>
      </w:pPr>
      <w:r w:rsidRPr="00875752">
        <w:rPr>
          <w:rFonts w:ascii="Times New Roman" w:hAnsi="Times New Roman" w:cs="Times New Roman"/>
        </w:rPr>
        <w:t>Work Breakdown Structure (Oct 2024 – June 2025)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9"/>
        <w:gridCol w:w="1123"/>
        <w:gridCol w:w="2677"/>
        <w:gridCol w:w="1870"/>
      </w:tblGrid>
      <w:tr w:rsidR="00C11423" w:rsidRPr="00875752" w14:paraId="0387E568" w14:textId="77777777" w:rsidTr="00B2088B">
        <w:trPr>
          <w:tblHeader/>
          <w:tblCellSpacing w:w="15" w:type="dxa"/>
        </w:trPr>
        <w:tc>
          <w:tcPr>
            <w:tcW w:w="0" w:type="auto"/>
            <w:vAlign w:val="center"/>
            <w:hideMark/>
          </w:tcPr>
          <w:p w14:paraId="7108C667" w14:textId="77777777" w:rsidR="00C11423" w:rsidRPr="00875752" w:rsidRDefault="00C11423">
            <w:pPr>
              <w:jc w:val="center"/>
              <w:rPr>
                <w:b/>
                <w:bCs/>
              </w:rPr>
            </w:pPr>
            <w:r w:rsidRPr="00875752">
              <w:rPr>
                <w:b/>
                <w:bCs/>
              </w:rPr>
              <w:t>Phase</w:t>
            </w:r>
          </w:p>
        </w:tc>
        <w:tc>
          <w:tcPr>
            <w:tcW w:w="0" w:type="auto"/>
            <w:vAlign w:val="center"/>
            <w:hideMark/>
          </w:tcPr>
          <w:p w14:paraId="78B043C4" w14:textId="77777777" w:rsidR="00C11423" w:rsidRPr="00875752" w:rsidRDefault="00C11423">
            <w:pPr>
              <w:jc w:val="center"/>
              <w:rPr>
                <w:b/>
                <w:bCs/>
              </w:rPr>
            </w:pPr>
            <w:r w:rsidRPr="00875752">
              <w:rPr>
                <w:b/>
                <w:bCs/>
              </w:rPr>
              <w:t>Timeline</w:t>
            </w:r>
          </w:p>
        </w:tc>
        <w:tc>
          <w:tcPr>
            <w:tcW w:w="0" w:type="auto"/>
            <w:vAlign w:val="center"/>
            <w:hideMark/>
          </w:tcPr>
          <w:p w14:paraId="1D24BB34" w14:textId="77777777" w:rsidR="00C11423" w:rsidRPr="00875752" w:rsidRDefault="00C11423">
            <w:pPr>
              <w:jc w:val="center"/>
              <w:rPr>
                <w:b/>
                <w:bCs/>
              </w:rPr>
            </w:pPr>
            <w:r w:rsidRPr="00875752">
              <w:rPr>
                <w:b/>
                <w:bCs/>
              </w:rPr>
              <w:t>Tasks</w:t>
            </w:r>
          </w:p>
        </w:tc>
        <w:tc>
          <w:tcPr>
            <w:tcW w:w="0" w:type="auto"/>
            <w:vAlign w:val="center"/>
            <w:hideMark/>
          </w:tcPr>
          <w:p w14:paraId="252E7D41" w14:textId="77777777" w:rsidR="00C11423" w:rsidRPr="00875752" w:rsidRDefault="00C11423">
            <w:pPr>
              <w:jc w:val="center"/>
              <w:rPr>
                <w:b/>
                <w:bCs/>
              </w:rPr>
            </w:pPr>
            <w:r w:rsidRPr="00875752">
              <w:rPr>
                <w:b/>
                <w:bCs/>
              </w:rPr>
              <w:t>Deliverables</w:t>
            </w:r>
          </w:p>
        </w:tc>
      </w:tr>
      <w:tr w:rsidR="00C11423" w:rsidRPr="00875752" w14:paraId="2D3D372C" w14:textId="77777777" w:rsidTr="00B2088B">
        <w:trPr>
          <w:tblCellSpacing w:w="15" w:type="dxa"/>
        </w:trPr>
        <w:tc>
          <w:tcPr>
            <w:tcW w:w="0" w:type="auto"/>
            <w:vAlign w:val="center"/>
            <w:hideMark/>
          </w:tcPr>
          <w:p w14:paraId="0F788281" w14:textId="77777777" w:rsidR="00C11423" w:rsidRPr="00875752" w:rsidRDefault="00C11423">
            <w:r w:rsidRPr="00875752">
              <w:rPr>
                <w:rStyle w:val="Strong"/>
              </w:rPr>
              <w:t>Phase 1: Requirement Analysis &amp; Research</w:t>
            </w:r>
          </w:p>
        </w:tc>
        <w:tc>
          <w:tcPr>
            <w:tcW w:w="0" w:type="auto"/>
            <w:vAlign w:val="center"/>
            <w:hideMark/>
          </w:tcPr>
          <w:p w14:paraId="1D33396D" w14:textId="77777777" w:rsidR="00C11423" w:rsidRPr="00875752" w:rsidRDefault="00C11423">
            <w:r w:rsidRPr="00875752">
              <w:t>Oct – Nov 2024</w:t>
            </w:r>
          </w:p>
        </w:tc>
        <w:tc>
          <w:tcPr>
            <w:tcW w:w="0" w:type="auto"/>
            <w:vAlign w:val="center"/>
            <w:hideMark/>
          </w:tcPr>
          <w:p w14:paraId="512EC4AB" w14:textId="77777777" w:rsidR="00C11423" w:rsidRPr="00875752" w:rsidRDefault="00C11423">
            <w:r w:rsidRPr="00875752">
              <w:t>Literature review, finalize tools &amp; APIs, refine methodology</w:t>
            </w:r>
          </w:p>
        </w:tc>
        <w:tc>
          <w:tcPr>
            <w:tcW w:w="0" w:type="auto"/>
            <w:vAlign w:val="center"/>
            <w:hideMark/>
          </w:tcPr>
          <w:p w14:paraId="0A3BA532" w14:textId="77777777" w:rsidR="00C11423" w:rsidRPr="00875752" w:rsidRDefault="00C11423">
            <w:r w:rsidRPr="00875752">
              <w:t>Requirement Specification Document</w:t>
            </w:r>
          </w:p>
        </w:tc>
      </w:tr>
      <w:tr w:rsidR="00C11423" w:rsidRPr="00875752" w14:paraId="51511332" w14:textId="77777777" w:rsidTr="00B2088B">
        <w:trPr>
          <w:tblCellSpacing w:w="15" w:type="dxa"/>
        </w:trPr>
        <w:tc>
          <w:tcPr>
            <w:tcW w:w="0" w:type="auto"/>
            <w:vAlign w:val="center"/>
            <w:hideMark/>
          </w:tcPr>
          <w:p w14:paraId="207A5BD1" w14:textId="77777777" w:rsidR="00C11423" w:rsidRPr="00875752" w:rsidRDefault="00C11423">
            <w:r w:rsidRPr="00875752">
              <w:rPr>
                <w:rStyle w:val="Strong"/>
              </w:rPr>
              <w:t>Phase 2: Design &amp; Architecture</w:t>
            </w:r>
          </w:p>
        </w:tc>
        <w:tc>
          <w:tcPr>
            <w:tcW w:w="0" w:type="auto"/>
            <w:vAlign w:val="center"/>
            <w:hideMark/>
          </w:tcPr>
          <w:p w14:paraId="112129AF" w14:textId="77777777" w:rsidR="00C11423" w:rsidRPr="00875752" w:rsidRDefault="00C11423">
            <w:r w:rsidRPr="00875752">
              <w:t>Dec 2024</w:t>
            </w:r>
          </w:p>
        </w:tc>
        <w:tc>
          <w:tcPr>
            <w:tcW w:w="0" w:type="auto"/>
            <w:vAlign w:val="center"/>
            <w:hideMark/>
          </w:tcPr>
          <w:p w14:paraId="4048E05D" w14:textId="77777777" w:rsidR="00C11423" w:rsidRPr="00875752" w:rsidRDefault="00C11423">
            <w:r w:rsidRPr="00875752">
              <w:t>System architecture, GUI mockups, data flow diagrams</w:t>
            </w:r>
          </w:p>
        </w:tc>
        <w:tc>
          <w:tcPr>
            <w:tcW w:w="0" w:type="auto"/>
            <w:vAlign w:val="center"/>
            <w:hideMark/>
          </w:tcPr>
          <w:p w14:paraId="46D415B1" w14:textId="77777777" w:rsidR="00C11423" w:rsidRPr="00875752" w:rsidRDefault="00C11423">
            <w:r w:rsidRPr="00875752">
              <w:t>Design Document, GUI Wireframes</w:t>
            </w:r>
          </w:p>
        </w:tc>
      </w:tr>
      <w:tr w:rsidR="00C11423" w:rsidRPr="00875752" w14:paraId="34ED6FC9" w14:textId="77777777" w:rsidTr="00B2088B">
        <w:trPr>
          <w:tblCellSpacing w:w="15" w:type="dxa"/>
        </w:trPr>
        <w:tc>
          <w:tcPr>
            <w:tcW w:w="0" w:type="auto"/>
            <w:vAlign w:val="center"/>
            <w:hideMark/>
          </w:tcPr>
          <w:p w14:paraId="2E5A5495" w14:textId="77777777" w:rsidR="00C11423" w:rsidRPr="00875752" w:rsidRDefault="00C11423">
            <w:r w:rsidRPr="00875752">
              <w:rPr>
                <w:rStyle w:val="Strong"/>
              </w:rPr>
              <w:t>Phase 3: Module Development – Speech-to-Text</w:t>
            </w:r>
          </w:p>
        </w:tc>
        <w:tc>
          <w:tcPr>
            <w:tcW w:w="0" w:type="auto"/>
            <w:vAlign w:val="center"/>
            <w:hideMark/>
          </w:tcPr>
          <w:p w14:paraId="5A6BB5CA" w14:textId="77777777" w:rsidR="00C11423" w:rsidRPr="00875752" w:rsidRDefault="00C11423">
            <w:r w:rsidRPr="00875752">
              <w:t>Jan 2025</w:t>
            </w:r>
          </w:p>
        </w:tc>
        <w:tc>
          <w:tcPr>
            <w:tcW w:w="0" w:type="auto"/>
            <w:vAlign w:val="center"/>
            <w:hideMark/>
          </w:tcPr>
          <w:p w14:paraId="7129E22B" w14:textId="77777777" w:rsidR="00C11423" w:rsidRPr="00875752" w:rsidRDefault="00C11423">
            <w:r w:rsidRPr="00875752">
              <w:t>Integrate Whisper/Google STT, fine-tune for programming terms</w:t>
            </w:r>
          </w:p>
        </w:tc>
        <w:tc>
          <w:tcPr>
            <w:tcW w:w="0" w:type="auto"/>
            <w:vAlign w:val="center"/>
            <w:hideMark/>
          </w:tcPr>
          <w:p w14:paraId="6ED67904" w14:textId="77777777" w:rsidR="00C11423" w:rsidRPr="00875752" w:rsidRDefault="00C11423">
            <w:r w:rsidRPr="00875752">
              <w:t>Speech-to-Text Prototype</w:t>
            </w:r>
          </w:p>
        </w:tc>
      </w:tr>
      <w:tr w:rsidR="00C11423" w:rsidRPr="00875752" w14:paraId="72499073" w14:textId="77777777" w:rsidTr="00B2088B">
        <w:trPr>
          <w:tblCellSpacing w:w="15" w:type="dxa"/>
        </w:trPr>
        <w:tc>
          <w:tcPr>
            <w:tcW w:w="0" w:type="auto"/>
            <w:vAlign w:val="center"/>
            <w:hideMark/>
          </w:tcPr>
          <w:p w14:paraId="13E64A10" w14:textId="77777777" w:rsidR="00C11423" w:rsidRPr="00875752" w:rsidRDefault="00C11423">
            <w:r w:rsidRPr="00875752">
              <w:rPr>
                <w:rStyle w:val="Strong"/>
              </w:rPr>
              <w:t>Phase 4: Module Development – Command Understanding</w:t>
            </w:r>
          </w:p>
        </w:tc>
        <w:tc>
          <w:tcPr>
            <w:tcW w:w="0" w:type="auto"/>
            <w:vAlign w:val="center"/>
            <w:hideMark/>
          </w:tcPr>
          <w:p w14:paraId="04B40BB4" w14:textId="77777777" w:rsidR="00C11423" w:rsidRPr="00875752" w:rsidRDefault="00C11423">
            <w:r w:rsidRPr="00875752">
              <w:t>Feb 2025</w:t>
            </w:r>
          </w:p>
        </w:tc>
        <w:tc>
          <w:tcPr>
            <w:tcW w:w="0" w:type="auto"/>
            <w:vAlign w:val="center"/>
            <w:hideMark/>
          </w:tcPr>
          <w:p w14:paraId="0A319B3C" w14:textId="77777777" w:rsidR="00C11423" w:rsidRPr="00875752" w:rsidRDefault="00C11423">
            <w:r w:rsidRPr="00875752">
              <w:t>Build NLP-based command interpreter, context handling</w:t>
            </w:r>
          </w:p>
        </w:tc>
        <w:tc>
          <w:tcPr>
            <w:tcW w:w="0" w:type="auto"/>
            <w:vAlign w:val="center"/>
            <w:hideMark/>
          </w:tcPr>
          <w:p w14:paraId="2C1D1208" w14:textId="77777777" w:rsidR="00C11423" w:rsidRPr="00875752" w:rsidRDefault="00C11423">
            <w:r w:rsidRPr="00875752">
              <w:t>Command Processing Engine</w:t>
            </w:r>
          </w:p>
        </w:tc>
      </w:tr>
      <w:tr w:rsidR="00C11423" w:rsidRPr="00875752" w14:paraId="700D7417" w14:textId="77777777" w:rsidTr="00B2088B">
        <w:trPr>
          <w:tblCellSpacing w:w="15" w:type="dxa"/>
        </w:trPr>
        <w:tc>
          <w:tcPr>
            <w:tcW w:w="0" w:type="auto"/>
            <w:vAlign w:val="center"/>
            <w:hideMark/>
          </w:tcPr>
          <w:p w14:paraId="0B3779ED" w14:textId="77777777" w:rsidR="00C11423" w:rsidRPr="00875752" w:rsidRDefault="00C11423">
            <w:r w:rsidRPr="00875752">
              <w:rPr>
                <w:rStyle w:val="Strong"/>
              </w:rPr>
              <w:t>Phase 5: Code Generation Engine</w:t>
            </w:r>
          </w:p>
        </w:tc>
        <w:tc>
          <w:tcPr>
            <w:tcW w:w="0" w:type="auto"/>
            <w:vAlign w:val="center"/>
            <w:hideMark/>
          </w:tcPr>
          <w:p w14:paraId="6A4D2D2C" w14:textId="77777777" w:rsidR="00C11423" w:rsidRPr="00875752" w:rsidRDefault="00C11423">
            <w:r w:rsidRPr="00875752">
              <w:t>Mar 2025</w:t>
            </w:r>
          </w:p>
        </w:tc>
        <w:tc>
          <w:tcPr>
            <w:tcW w:w="0" w:type="auto"/>
            <w:vAlign w:val="center"/>
            <w:hideMark/>
          </w:tcPr>
          <w:p w14:paraId="2DCAD40A" w14:textId="77777777" w:rsidR="00C11423" w:rsidRPr="00875752" w:rsidRDefault="00C11423">
            <w:r w:rsidRPr="00875752">
              <w:t>Implement Python &amp; C++ support, add explanation features</w:t>
            </w:r>
          </w:p>
        </w:tc>
        <w:tc>
          <w:tcPr>
            <w:tcW w:w="0" w:type="auto"/>
            <w:vAlign w:val="center"/>
            <w:hideMark/>
          </w:tcPr>
          <w:p w14:paraId="5935626A" w14:textId="77777777" w:rsidR="00C11423" w:rsidRPr="00875752" w:rsidRDefault="00C11423">
            <w:r w:rsidRPr="00875752">
              <w:t>Working Code Engine</w:t>
            </w:r>
          </w:p>
        </w:tc>
      </w:tr>
      <w:tr w:rsidR="00C11423" w:rsidRPr="00875752" w14:paraId="787E5375" w14:textId="77777777" w:rsidTr="00B2088B">
        <w:trPr>
          <w:tblCellSpacing w:w="15" w:type="dxa"/>
        </w:trPr>
        <w:tc>
          <w:tcPr>
            <w:tcW w:w="0" w:type="auto"/>
            <w:vAlign w:val="center"/>
            <w:hideMark/>
          </w:tcPr>
          <w:p w14:paraId="4F2B92A9" w14:textId="77777777" w:rsidR="00C11423" w:rsidRPr="00875752" w:rsidRDefault="00C11423">
            <w:r w:rsidRPr="00875752">
              <w:rPr>
                <w:rStyle w:val="Strong"/>
              </w:rPr>
              <w:t>Phase 6: Integration &amp; GUI Development</w:t>
            </w:r>
          </w:p>
        </w:tc>
        <w:tc>
          <w:tcPr>
            <w:tcW w:w="0" w:type="auto"/>
            <w:vAlign w:val="center"/>
            <w:hideMark/>
          </w:tcPr>
          <w:p w14:paraId="55A6446C" w14:textId="77777777" w:rsidR="00C11423" w:rsidRPr="00875752" w:rsidRDefault="00C11423">
            <w:r w:rsidRPr="00875752">
              <w:t>Apr 2025</w:t>
            </w:r>
          </w:p>
        </w:tc>
        <w:tc>
          <w:tcPr>
            <w:tcW w:w="0" w:type="auto"/>
            <w:vAlign w:val="center"/>
            <w:hideMark/>
          </w:tcPr>
          <w:p w14:paraId="669BB3B5" w14:textId="77777777" w:rsidR="00C11423" w:rsidRPr="00875752" w:rsidRDefault="00C11423">
            <w:r w:rsidRPr="00875752">
              <w:t>Combine all modules, develop desktop/web GUI</w:t>
            </w:r>
          </w:p>
        </w:tc>
        <w:tc>
          <w:tcPr>
            <w:tcW w:w="0" w:type="auto"/>
            <w:vAlign w:val="center"/>
            <w:hideMark/>
          </w:tcPr>
          <w:p w14:paraId="7E4A03BD" w14:textId="77777777" w:rsidR="00C11423" w:rsidRPr="00875752" w:rsidRDefault="00C11423">
            <w:r w:rsidRPr="00875752">
              <w:t>Integrated Prototype</w:t>
            </w:r>
          </w:p>
        </w:tc>
      </w:tr>
      <w:tr w:rsidR="00C11423" w:rsidRPr="00875752" w14:paraId="45346DC7" w14:textId="77777777" w:rsidTr="00B2088B">
        <w:trPr>
          <w:tblCellSpacing w:w="15" w:type="dxa"/>
        </w:trPr>
        <w:tc>
          <w:tcPr>
            <w:tcW w:w="0" w:type="auto"/>
            <w:vAlign w:val="center"/>
            <w:hideMark/>
          </w:tcPr>
          <w:p w14:paraId="21549BA1" w14:textId="77777777" w:rsidR="00C11423" w:rsidRPr="00875752" w:rsidRDefault="00C11423">
            <w:r w:rsidRPr="00875752">
              <w:rPr>
                <w:rStyle w:val="Strong"/>
              </w:rPr>
              <w:lastRenderedPageBreak/>
              <w:t>Phase 7: Testing &amp; Evaluation</w:t>
            </w:r>
          </w:p>
        </w:tc>
        <w:tc>
          <w:tcPr>
            <w:tcW w:w="0" w:type="auto"/>
            <w:vAlign w:val="center"/>
            <w:hideMark/>
          </w:tcPr>
          <w:p w14:paraId="45E32729" w14:textId="77777777" w:rsidR="00C11423" w:rsidRPr="00875752" w:rsidRDefault="00C11423">
            <w:r w:rsidRPr="00875752">
              <w:t>May 2025</w:t>
            </w:r>
          </w:p>
        </w:tc>
        <w:tc>
          <w:tcPr>
            <w:tcW w:w="0" w:type="auto"/>
            <w:vAlign w:val="center"/>
            <w:hideMark/>
          </w:tcPr>
          <w:p w14:paraId="36622829" w14:textId="77777777" w:rsidR="00C11423" w:rsidRPr="00875752" w:rsidRDefault="00C11423">
            <w:r w:rsidRPr="00875752">
              <w:t>Accuracy testing, usability testing, debugging</w:t>
            </w:r>
          </w:p>
        </w:tc>
        <w:tc>
          <w:tcPr>
            <w:tcW w:w="0" w:type="auto"/>
            <w:vAlign w:val="center"/>
            <w:hideMark/>
          </w:tcPr>
          <w:p w14:paraId="6EAB85AF" w14:textId="77777777" w:rsidR="00C11423" w:rsidRPr="00875752" w:rsidRDefault="00C11423">
            <w:r w:rsidRPr="00875752">
              <w:t>Test Results &amp; Evaluation Report</w:t>
            </w:r>
          </w:p>
        </w:tc>
      </w:tr>
      <w:tr w:rsidR="00C11423" w:rsidRPr="00875752" w14:paraId="6C956E71" w14:textId="77777777" w:rsidTr="00B2088B">
        <w:trPr>
          <w:tblCellSpacing w:w="15" w:type="dxa"/>
        </w:trPr>
        <w:tc>
          <w:tcPr>
            <w:tcW w:w="0" w:type="auto"/>
            <w:vAlign w:val="center"/>
            <w:hideMark/>
          </w:tcPr>
          <w:p w14:paraId="07645805" w14:textId="77777777" w:rsidR="00C11423" w:rsidRPr="00875752" w:rsidRDefault="00C11423">
            <w:r w:rsidRPr="00875752">
              <w:rPr>
                <w:rStyle w:val="Strong"/>
              </w:rPr>
              <w:t>Phase 8: Finalization &amp; Documentation</w:t>
            </w:r>
          </w:p>
        </w:tc>
        <w:tc>
          <w:tcPr>
            <w:tcW w:w="0" w:type="auto"/>
            <w:vAlign w:val="center"/>
            <w:hideMark/>
          </w:tcPr>
          <w:p w14:paraId="2F915A6F" w14:textId="77777777" w:rsidR="00C11423" w:rsidRPr="00875752" w:rsidRDefault="00C11423">
            <w:r w:rsidRPr="00875752">
              <w:t>Jun 2025</w:t>
            </w:r>
          </w:p>
        </w:tc>
        <w:tc>
          <w:tcPr>
            <w:tcW w:w="0" w:type="auto"/>
            <w:vAlign w:val="center"/>
            <w:hideMark/>
          </w:tcPr>
          <w:p w14:paraId="76472B03" w14:textId="77777777" w:rsidR="00C11423" w:rsidRPr="00875752" w:rsidRDefault="00C11423">
            <w:r w:rsidRPr="00875752">
              <w:t>Final improvements, prepare report, presentation, and demo</w:t>
            </w:r>
          </w:p>
        </w:tc>
        <w:tc>
          <w:tcPr>
            <w:tcW w:w="0" w:type="auto"/>
            <w:vAlign w:val="center"/>
            <w:hideMark/>
          </w:tcPr>
          <w:p w14:paraId="234A185D" w14:textId="77777777" w:rsidR="00C11423" w:rsidRPr="00875752" w:rsidRDefault="00C11423">
            <w:r w:rsidRPr="00875752">
              <w:t>Final Report, Presentation, Demo</w:t>
            </w:r>
          </w:p>
        </w:tc>
      </w:tr>
    </w:tbl>
    <w:p w14:paraId="4B1F511A" w14:textId="77777777" w:rsidR="00270154" w:rsidRPr="00875752" w:rsidRDefault="00270154" w:rsidP="007E2F9E">
      <w:pPr>
        <w:pStyle w:val="BodyText"/>
        <w:rPr>
          <w:rFonts w:ascii="Times New Roman" w:hAnsi="Times New Roman"/>
          <w:b/>
          <w:sz w:val="24"/>
          <w:szCs w:val="24"/>
        </w:rPr>
      </w:pPr>
    </w:p>
    <w:p w14:paraId="37947D2D" w14:textId="77777777" w:rsidR="007403AF" w:rsidRPr="00875752" w:rsidRDefault="007403AF" w:rsidP="007E2F9E">
      <w:pPr>
        <w:pStyle w:val="BodyText"/>
        <w:rPr>
          <w:rFonts w:ascii="Times New Roman" w:hAnsi="Times New Roman"/>
          <w:b/>
          <w:szCs w:val="24"/>
        </w:rPr>
      </w:pPr>
      <w:r w:rsidRPr="00875752">
        <w:rPr>
          <w:rFonts w:ascii="Times New Roman" w:hAnsi="Times New Roman"/>
          <w:b/>
          <w:szCs w:val="24"/>
        </w:rPr>
        <w:t xml:space="preserve">Project Plan / </w:t>
      </w:r>
      <w:r w:rsidR="00710E53" w:rsidRPr="00875752">
        <w:rPr>
          <w:rFonts w:ascii="Times New Roman" w:hAnsi="Times New Roman"/>
          <w:b/>
          <w:szCs w:val="24"/>
        </w:rPr>
        <w:t xml:space="preserve">Project </w:t>
      </w:r>
      <w:r w:rsidRPr="00875752">
        <w:rPr>
          <w:rFonts w:ascii="Times New Roman" w:hAnsi="Times New Roman"/>
          <w:b/>
          <w:szCs w:val="24"/>
        </w:rPr>
        <w:t>Schedule</w:t>
      </w:r>
      <w:r w:rsidR="00710E53" w:rsidRPr="00875752">
        <w:rPr>
          <w:rFonts w:ascii="Times New Roman" w:hAnsi="Times New Roman"/>
          <w:b/>
          <w:szCs w:val="24"/>
        </w:rPr>
        <w:t xml:space="preserve"> / Project Timetable / Project Calendar</w:t>
      </w:r>
    </w:p>
    <w:p w14:paraId="31DD526D" w14:textId="77777777" w:rsidR="00B2088B" w:rsidRPr="00875752" w:rsidRDefault="00B2088B" w:rsidP="00B2088B">
      <w:pPr>
        <w:pStyle w:val="Heading3"/>
        <w:rPr>
          <w:rFonts w:ascii="Times New Roman" w:hAnsi="Times New Roman" w:cs="Times New Roman"/>
          <w:sz w:val="27"/>
          <w:szCs w:val="27"/>
        </w:rPr>
      </w:pPr>
      <w:r w:rsidRPr="00875752">
        <w:rPr>
          <w:rFonts w:ascii="Times New Roman" w:hAnsi="Times New Roman" w:cs="Times New Roman"/>
        </w:rPr>
        <w:t>Phase 1 – Research &amp; Requirement Analysis (Oct – Nov 2024)</w:t>
      </w:r>
    </w:p>
    <w:p w14:paraId="12AFE97B" w14:textId="77777777" w:rsidR="00B2088B" w:rsidRPr="00875752" w:rsidRDefault="00B2088B" w:rsidP="00B2088B">
      <w:pPr>
        <w:pStyle w:val="NormalWeb"/>
        <w:numPr>
          <w:ilvl w:val="0"/>
          <w:numId w:val="20"/>
        </w:numPr>
      </w:pPr>
      <w:r w:rsidRPr="00875752">
        <w:rPr>
          <w:rStyle w:val="Strong"/>
        </w:rPr>
        <w:t>Tasks:</w:t>
      </w:r>
    </w:p>
    <w:p w14:paraId="019CCAE9" w14:textId="77777777" w:rsidR="00B2088B" w:rsidRPr="00875752" w:rsidRDefault="00B2088B" w:rsidP="00B2088B">
      <w:pPr>
        <w:pStyle w:val="NormalWeb"/>
        <w:numPr>
          <w:ilvl w:val="1"/>
          <w:numId w:val="20"/>
        </w:numPr>
      </w:pPr>
      <w:r w:rsidRPr="00875752">
        <w:t>Conduct literature review on AI coding assistants (Copilot, ChatGPT, Gemini).</w:t>
      </w:r>
    </w:p>
    <w:p w14:paraId="7720FB19" w14:textId="77777777" w:rsidR="00B2088B" w:rsidRPr="00875752" w:rsidRDefault="00B2088B" w:rsidP="00B2088B">
      <w:pPr>
        <w:pStyle w:val="NormalWeb"/>
        <w:numPr>
          <w:ilvl w:val="1"/>
          <w:numId w:val="20"/>
        </w:numPr>
      </w:pPr>
      <w:r w:rsidRPr="00875752">
        <w:t>Study existing speech-to-text and NLP systems.</w:t>
      </w:r>
    </w:p>
    <w:p w14:paraId="474DDF99" w14:textId="77777777" w:rsidR="00B2088B" w:rsidRPr="00875752" w:rsidRDefault="00B2088B" w:rsidP="00B2088B">
      <w:pPr>
        <w:pStyle w:val="NormalWeb"/>
        <w:numPr>
          <w:ilvl w:val="1"/>
          <w:numId w:val="20"/>
        </w:numPr>
      </w:pPr>
      <w:r w:rsidRPr="00875752">
        <w:t>Define research gap: “lack of continuous, voice-driven coding systems.”</w:t>
      </w:r>
    </w:p>
    <w:p w14:paraId="1187DD28" w14:textId="77777777" w:rsidR="00B2088B" w:rsidRPr="00875752" w:rsidRDefault="00B2088B" w:rsidP="00B2088B">
      <w:pPr>
        <w:pStyle w:val="NormalWeb"/>
        <w:numPr>
          <w:ilvl w:val="1"/>
          <w:numId w:val="20"/>
        </w:numPr>
      </w:pPr>
      <w:r w:rsidRPr="00875752">
        <w:t>Prepare requirement specification &amp; initial research questions.</w:t>
      </w:r>
    </w:p>
    <w:p w14:paraId="243C0294" w14:textId="77777777" w:rsidR="00B2088B" w:rsidRPr="00875752" w:rsidRDefault="00B2088B" w:rsidP="00B2088B">
      <w:pPr>
        <w:pStyle w:val="NormalWeb"/>
        <w:numPr>
          <w:ilvl w:val="0"/>
          <w:numId w:val="20"/>
        </w:numPr>
      </w:pPr>
      <w:r w:rsidRPr="00875752">
        <w:rPr>
          <w:rStyle w:val="Strong"/>
        </w:rPr>
        <w:t>Deliverable:</w:t>
      </w:r>
      <w:r w:rsidRPr="00875752">
        <w:t xml:space="preserve"> Requirement Specification &amp; Literature Survey.</w:t>
      </w:r>
    </w:p>
    <w:p w14:paraId="2D3BA057" w14:textId="77777777" w:rsidR="00B2088B" w:rsidRPr="00875752" w:rsidRDefault="00B2088B" w:rsidP="00B2088B">
      <w:pPr>
        <w:pStyle w:val="Heading3"/>
        <w:rPr>
          <w:rFonts w:ascii="Times New Roman" w:hAnsi="Times New Roman" w:cs="Times New Roman"/>
        </w:rPr>
      </w:pPr>
      <w:r w:rsidRPr="00875752">
        <w:rPr>
          <w:rFonts w:ascii="Times New Roman" w:hAnsi="Times New Roman" w:cs="Times New Roman"/>
        </w:rPr>
        <w:t>Phase 2 – System Design (Dec 2024)</w:t>
      </w:r>
    </w:p>
    <w:p w14:paraId="6382E266" w14:textId="77777777" w:rsidR="00B2088B" w:rsidRPr="00875752" w:rsidRDefault="00B2088B" w:rsidP="00B2088B">
      <w:pPr>
        <w:pStyle w:val="NormalWeb"/>
        <w:numPr>
          <w:ilvl w:val="0"/>
          <w:numId w:val="21"/>
        </w:numPr>
      </w:pPr>
      <w:r w:rsidRPr="00875752">
        <w:rPr>
          <w:rStyle w:val="Strong"/>
        </w:rPr>
        <w:t>Tasks:</w:t>
      </w:r>
    </w:p>
    <w:p w14:paraId="2F34571F" w14:textId="77777777" w:rsidR="00B2088B" w:rsidRPr="00875752" w:rsidRDefault="00B2088B" w:rsidP="00B2088B">
      <w:pPr>
        <w:pStyle w:val="NormalWeb"/>
        <w:numPr>
          <w:ilvl w:val="1"/>
          <w:numId w:val="21"/>
        </w:numPr>
      </w:pPr>
      <w:r w:rsidRPr="00875752">
        <w:t>Design system architecture (speech-to-text → NLP → code engine → GUI).</w:t>
      </w:r>
    </w:p>
    <w:p w14:paraId="05FF019A" w14:textId="77777777" w:rsidR="00B2088B" w:rsidRPr="00875752" w:rsidRDefault="00B2088B" w:rsidP="00B2088B">
      <w:pPr>
        <w:pStyle w:val="NormalWeb"/>
        <w:numPr>
          <w:ilvl w:val="1"/>
          <w:numId w:val="21"/>
        </w:numPr>
      </w:pPr>
      <w:r w:rsidRPr="00875752">
        <w:t>Prepare research methodology (metrics: accuracy, usability, error rate).</w:t>
      </w:r>
    </w:p>
    <w:p w14:paraId="22ED3369" w14:textId="77777777" w:rsidR="00B2088B" w:rsidRPr="00875752" w:rsidRDefault="00B2088B" w:rsidP="00B2088B">
      <w:pPr>
        <w:pStyle w:val="NormalWeb"/>
        <w:numPr>
          <w:ilvl w:val="1"/>
          <w:numId w:val="21"/>
        </w:numPr>
      </w:pPr>
      <w:r w:rsidRPr="00875752">
        <w:t>Develop GUI mockups.</w:t>
      </w:r>
    </w:p>
    <w:p w14:paraId="00D9FB0C" w14:textId="77777777" w:rsidR="00B2088B" w:rsidRPr="00875752" w:rsidRDefault="00B2088B" w:rsidP="00B2088B">
      <w:pPr>
        <w:pStyle w:val="NormalWeb"/>
        <w:numPr>
          <w:ilvl w:val="0"/>
          <w:numId w:val="21"/>
        </w:numPr>
      </w:pPr>
      <w:r w:rsidRPr="00875752">
        <w:rPr>
          <w:rStyle w:val="Strong"/>
        </w:rPr>
        <w:t>Deliverable:</w:t>
      </w:r>
      <w:r w:rsidRPr="00875752">
        <w:t xml:space="preserve"> System Design Document &amp; Research Methodology Plan.</w:t>
      </w:r>
    </w:p>
    <w:p w14:paraId="45809BCE" w14:textId="77777777" w:rsidR="00B2088B" w:rsidRPr="00875752" w:rsidRDefault="00B2088B" w:rsidP="00B2088B">
      <w:pPr>
        <w:pStyle w:val="Heading3"/>
        <w:rPr>
          <w:rFonts w:ascii="Times New Roman" w:hAnsi="Times New Roman" w:cs="Times New Roman"/>
        </w:rPr>
      </w:pPr>
      <w:r w:rsidRPr="00875752">
        <w:rPr>
          <w:rFonts w:ascii="Times New Roman" w:hAnsi="Times New Roman" w:cs="Times New Roman"/>
        </w:rPr>
        <w:t>Phase 3 – Prototype Development (Jan – Apr 2025)</w:t>
      </w:r>
    </w:p>
    <w:p w14:paraId="71E5FA43" w14:textId="77777777" w:rsidR="00B2088B" w:rsidRPr="00875752" w:rsidRDefault="00B2088B" w:rsidP="00B2088B">
      <w:pPr>
        <w:pStyle w:val="NormalWeb"/>
        <w:numPr>
          <w:ilvl w:val="0"/>
          <w:numId w:val="22"/>
        </w:numPr>
      </w:pPr>
      <w:r w:rsidRPr="00875752">
        <w:rPr>
          <w:rStyle w:val="Strong"/>
        </w:rPr>
        <w:t>Tasks:</w:t>
      </w:r>
    </w:p>
    <w:p w14:paraId="1EBECC23" w14:textId="77777777" w:rsidR="00B2088B" w:rsidRPr="00875752" w:rsidRDefault="00B2088B" w:rsidP="00B2088B">
      <w:pPr>
        <w:pStyle w:val="NormalWeb"/>
        <w:numPr>
          <w:ilvl w:val="1"/>
          <w:numId w:val="22"/>
        </w:numPr>
      </w:pPr>
      <w:r w:rsidRPr="00875752">
        <w:rPr>
          <w:rStyle w:val="Strong"/>
        </w:rPr>
        <w:t>Jan 2025:</w:t>
      </w:r>
      <w:r w:rsidRPr="00875752">
        <w:t xml:space="preserve"> Implement speech-to-text (Whisper/Google).</w:t>
      </w:r>
    </w:p>
    <w:p w14:paraId="18AA0E7E" w14:textId="77777777" w:rsidR="00B2088B" w:rsidRPr="00875752" w:rsidRDefault="00B2088B" w:rsidP="00B2088B">
      <w:pPr>
        <w:pStyle w:val="NormalWeb"/>
        <w:numPr>
          <w:ilvl w:val="1"/>
          <w:numId w:val="22"/>
        </w:numPr>
      </w:pPr>
      <w:r w:rsidRPr="00875752">
        <w:rPr>
          <w:rStyle w:val="Strong"/>
        </w:rPr>
        <w:t>Feb 2025:</w:t>
      </w:r>
      <w:r w:rsidRPr="00875752">
        <w:t xml:space="preserve"> Implement NLP-based command understanding.</w:t>
      </w:r>
    </w:p>
    <w:p w14:paraId="4EFABEF4" w14:textId="77777777" w:rsidR="00B2088B" w:rsidRPr="00875752" w:rsidRDefault="00B2088B" w:rsidP="00B2088B">
      <w:pPr>
        <w:pStyle w:val="NormalWeb"/>
        <w:numPr>
          <w:ilvl w:val="1"/>
          <w:numId w:val="22"/>
        </w:numPr>
      </w:pPr>
      <w:r w:rsidRPr="00875752">
        <w:rPr>
          <w:rStyle w:val="Strong"/>
        </w:rPr>
        <w:t>Mar 2025:</w:t>
      </w:r>
      <w:r w:rsidRPr="00875752">
        <w:t xml:space="preserve"> Implement code generation (Python &amp; C++).</w:t>
      </w:r>
    </w:p>
    <w:p w14:paraId="047C85EA" w14:textId="77777777" w:rsidR="00B2088B" w:rsidRPr="00875752" w:rsidRDefault="00B2088B" w:rsidP="00B2088B">
      <w:pPr>
        <w:pStyle w:val="NormalWeb"/>
        <w:numPr>
          <w:ilvl w:val="1"/>
          <w:numId w:val="22"/>
        </w:numPr>
      </w:pPr>
      <w:r w:rsidRPr="00875752">
        <w:rPr>
          <w:rStyle w:val="Strong"/>
        </w:rPr>
        <w:t>Apr 2025:</w:t>
      </w:r>
      <w:r w:rsidRPr="00875752">
        <w:t xml:space="preserve"> Integrate modules with GUI.</w:t>
      </w:r>
    </w:p>
    <w:p w14:paraId="382A0B5E" w14:textId="77777777" w:rsidR="00B2088B" w:rsidRPr="00875752" w:rsidRDefault="00B2088B" w:rsidP="00B2088B">
      <w:pPr>
        <w:pStyle w:val="NormalWeb"/>
        <w:numPr>
          <w:ilvl w:val="0"/>
          <w:numId w:val="22"/>
        </w:numPr>
      </w:pPr>
      <w:r w:rsidRPr="00875752">
        <w:rPr>
          <w:rStyle w:val="Strong"/>
        </w:rPr>
        <w:t>Deliverable:</w:t>
      </w:r>
      <w:r w:rsidRPr="00875752">
        <w:t xml:space="preserve"> Research prototype (Synthea v1).</w:t>
      </w:r>
    </w:p>
    <w:p w14:paraId="4002F92E" w14:textId="77777777" w:rsidR="00B2088B" w:rsidRPr="00875752" w:rsidRDefault="00B2088B" w:rsidP="00B2088B">
      <w:pPr>
        <w:pStyle w:val="Heading3"/>
        <w:rPr>
          <w:rFonts w:ascii="Times New Roman" w:hAnsi="Times New Roman" w:cs="Times New Roman"/>
        </w:rPr>
      </w:pPr>
      <w:r w:rsidRPr="00875752">
        <w:rPr>
          <w:rFonts w:ascii="Times New Roman" w:hAnsi="Times New Roman" w:cs="Times New Roman"/>
        </w:rPr>
        <w:t>Phase 4 – Research Experiments &amp; Evaluation (May 2025)</w:t>
      </w:r>
    </w:p>
    <w:p w14:paraId="4D1E1FFE" w14:textId="77777777" w:rsidR="00B2088B" w:rsidRPr="00875752" w:rsidRDefault="00B2088B" w:rsidP="00B2088B">
      <w:pPr>
        <w:pStyle w:val="NormalWeb"/>
        <w:numPr>
          <w:ilvl w:val="0"/>
          <w:numId w:val="23"/>
        </w:numPr>
      </w:pPr>
      <w:r w:rsidRPr="00875752">
        <w:rPr>
          <w:rStyle w:val="Strong"/>
        </w:rPr>
        <w:t>Tasks:</w:t>
      </w:r>
    </w:p>
    <w:p w14:paraId="17BE3BA7" w14:textId="77777777" w:rsidR="00B2088B" w:rsidRPr="00875752" w:rsidRDefault="00B2088B" w:rsidP="00B2088B">
      <w:pPr>
        <w:pStyle w:val="NormalWeb"/>
        <w:numPr>
          <w:ilvl w:val="1"/>
          <w:numId w:val="23"/>
        </w:numPr>
      </w:pPr>
      <w:r w:rsidRPr="00875752">
        <w:t xml:space="preserve">Conduct </w:t>
      </w:r>
      <w:r w:rsidRPr="00875752">
        <w:rPr>
          <w:rStyle w:val="Strong"/>
        </w:rPr>
        <w:t>accuracy testing</w:t>
      </w:r>
      <w:r w:rsidRPr="00875752">
        <w:t xml:space="preserve"> (speech recognition, code correctness).</w:t>
      </w:r>
    </w:p>
    <w:p w14:paraId="78032A1D" w14:textId="77777777" w:rsidR="00B2088B" w:rsidRPr="00875752" w:rsidRDefault="00B2088B" w:rsidP="00B2088B">
      <w:pPr>
        <w:pStyle w:val="NormalWeb"/>
        <w:numPr>
          <w:ilvl w:val="1"/>
          <w:numId w:val="23"/>
        </w:numPr>
      </w:pPr>
      <w:r w:rsidRPr="00875752">
        <w:t xml:space="preserve">Conduct </w:t>
      </w:r>
      <w:r w:rsidRPr="00875752">
        <w:rPr>
          <w:rStyle w:val="Strong"/>
        </w:rPr>
        <w:t>usability testing</w:t>
      </w:r>
      <w:r w:rsidRPr="00875752">
        <w:t xml:space="preserve"> (survey with students).</w:t>
      </w:r>
    </w:p>
    <w:p w14:paraId="2C73A06F" w14:textId="77777777" w:rsidR="00B2088B" w:rsidRPr="00875752" w:rsidRDefault="00B2088B" w:rsidP="00B2088B">
      <w:pPr>
        <w:pStyle w:val="NormalWeb"/>
        <w:numPr>
          <w:ilvl w:val="1"/>
          <w:numId w:val="23"/>
        </w:numPr>
      </w:pPr>
      <w:r w:rsidRPr="00875752">
        <w:t>Compare results with existing tools (e.g., Copilot, ChatGPT).</w:t>
      </w:r>
    </w:p>
    <w:p w14:paraId="6ADE8C93" w14:textId="77777777" w:rsidR="00B2088B" w:rsidRPr="00875752" w:rsidRDefault="00B2088B" w:rsidP="00B2088B">
      <w:pPr>
        <w:pStyle w:val="NormalWeb"/>
        <w:numPr>
          <w:ilvl w:val="1"/>
          <w:numId w:val="23"/>
        </w:numPr>
      </w:pPr>
      <w:r w:rsidRPr="00875752">
        <w:lastRenderedPageBreak/>
        <w:t>Analyze error rates and improvements.</w:t>
      </w:r>
    </w:p>
    <w:p w14:paraId="76C3E3D4" w14:textId="77777777" w:rsidR="00B2088B" w:rsidRPr="00875752" w:rsidRDefault="00B2088B" w:rsidP="00B2088B">
      <w:pPr>
        <w:pStyle w:val="NormalWeb"/>
        <w:numPr>
          <w:ilvl w:val="0"/>
          <w:numId w:val="23"/>
        </w:numPr>
      </w:pPr>
      <w:r w:rsidRPr="00875752">
        <w:rPr>
          <w:rStyle w:val="Strong"/>
        </w:rPr>
        <w:t>Deliverable:</w:t>
      </w:r>
      <w:r w:rsidRPr="00875752">
        <w:t xml:space="preserve"> Experimental Results &amp; Comparative Analysis Report.</w:t>
      </w:r>
    </w:p>
    <w:p w14:paraId="540822BE" w14:textId="77777777" w:rsidR="00B2088B" w:rsidRPr="00875752" w:rsidRDefault="00B2088B" w:rsidP="00B2088B">
      <w:pPr>
        <w:pStyle w:val="Heading3"/>
        <w:rPr>
          <w:rFonts w:ascii="Times New Roman" w:hAnsi="Times New Roman" w:cs="Times New Roman"/>
        </w:rPr>
      </w:pPr>
      <w:r w:rsidRPr="00875752">
        <w:rPr>
          <w:rFonts w:ascii="Times New Roman" w:hAnsi="Times New Roman" w:cs="Times New Roman"/>
        </w:rPr>
        <w:t>Phase 5 – Finalization &amp; Research Reporting (Jun 2025)</w:t>
      </w:r>
    </w:p>
    <w:p w14:paraId="5729AE0F" w14:textId="77777777" w:rsidR="00B2088B" w:rsidRPr="00875752" w:rsidRDefault="00B2088B" w:rsidP="00B2088B">
      <w:pPr>
        <w:pStyle w:val="NormalWeb"/>
        <w:numPr>
          <w:ilvl w:val="0"/>
          <w:numId w:val="24"/>
        </w:numPr>
      </w:pPr>
      <w:r w:rsidRPr="00875752">
        <w:rPr>
          <w:rStyle w:val="Strong"/>
        </w:rPr>
        <w:t>Tasks:</w:t>
      </w:r>
    </w:p>
    <w:p w14:paraId="750769E3" w14:textId="77777777" w:rsidR="00B2088B" w:rsidRPr="00875752" w:rsidRDefault="00B2088B" w:rsidP="00B2088B">
      <w:pPr>
        <w:pStyle w:val="NormalWeb"/>
        <w:numPr>
          <w:ilvl w:val="1"/>
          <w:numId w:val="24"/>
        </w:numPr>
      </w:pPr>
      <w:r w:rsidRPr="00875752">
        <w:t>Refine system based on testing feedback.</w:t>
      </w:r>
    </w:p>
    <w:p w14:paraId="38760DA5" w14:textId="77777777" w:rsidR="00B2088B" w:rsidRPr="00875752" w:rsidRDefault="00B2088B" w:rsidP="00B2088B">
      <w:pPr>
        <w:pStyle w:val="NormalWeb"/>
        <w:numPr>
          <w:ilvl w:val="1"/>
          <w:numId w:val="24"/>
        </w:numPr>
      </w:pPr>
      <w:r w:rsidRPr="00875752">
        <w:t>Prepare final project report with research findings.</w:t>
      </w:r>
    </w:p>
    <w:p w14:paraId="23F6473D" w14:textId="77777777" w:rsidR="00B2088B" w:rsidRPr="00875752" w:rsidRDefault="00B2088B" w:rsidP="00B2088B">
      <w:pPr>
        <w:pStyle w:val="NormalWeb"/>
        <w:numPr>
          <w:ilvl w:val="1"/>
          <w:numId w:val="24"/>
        </w:numPr>
      </w:pPr>
      <w:r w:rsidRPr="00875752">
        <w:t>Prepare defense presentation &amp; demo.</w:t>
      </w:r>
    </w:p>
    <w:p w14:paraId="3A17AFE6" w14:textId="77777777" w:rsidR="00B2088B" w:rsidRPr="00875752" w:rsidRDefault="00B2088B" w:rsidP="00B2088B">
      <w:pPr>
        <w:pStyle w:val="NormalWeb"/>
        <w:numPr>
          <w:ilvl w:val="0"/>
          <w:numId w:val="24"/>
        </w:numPr>
      </w:pPr>
      <w:r w:rsidRPr="00875752">
        <w:rPr>
          <w:rStyle w:val="Strong"/>
        </w:rPr>
        <w:t>Deliverable:</w:t>
      </w:r>
      <w:r w:rsidRPr="00875752">
        <w:t xml:space="preserve"> Final Report, Research Paper-style Results, and Demo.</w:t>
      </w:r>
    </w:p>
    <w:p w14:paraId="2D7E5D20" w14:textId="77777777" w:rsidR="00B2088B" w:rsidRPr="00875752" w:rsidRDefault="00B2088B" w:rsidP="00B2088B">
      <w:pPr>
        <w:pStyle w:val="Heading2"/>
        <w:rPr>
          <w:rFonts w:ascii="Times New Roman" w:hAnsi="Times New Roman" w:cs="Times New Roman"/>
          <w:sz w:val="36"/>
          <w:szCs w:val="36"/>
        </w:rPr>
      </w:pPr>
      <w:r w:rsidRPr="00875752">
        <w:rPr>
          <w:rFonts w:ascii="Times New Roman" w:hAnsi="Times New Roman" w:cs="Times New Roman"/>
        </w:rPr>
        <w:t>Monitoring &amp; Supervision</w:t>
      </w:r>
    </w:p>
    <w:p w14:paraId="63C76339" w14:textId="77777777" w:rsidR="00B2088B" w:rsidRPr="00875752" w:rsidRDefault="00B2088B" w:rsidP="00B2088B">
      <w:pPr>
        <w:pStyle w:val="NormalWeb"/>
        <w:numPr>
          <w:ilvl w:val="0"/>
          <w:numId w:val="19"/>
        </w:numPr>
      </w:pPr>
      <w:r w:rsidRPr="00875752">
        <w:rPr>
          <w:rStyle w:val="Strong"/>
        </w:rPr>
        <w:t>Advisor Meetings:</w:t>
      </w:r>
      <w:r w:rsidRPr="00875752">
        <w:t xml:space="preserve"> Every 2 weeks (minimum requirement).</w:t>
      </w:r>
    </w:p>
    <w:p w14:paraId="7336704C" w14:textId="77777777" w:rsidR="00B2088B" w:rsidRPr="00875752" w:rsidRDefault="00B2088B" w:rsidP="00B2088B">
      <w:pPr>
        <w:pStyle w:val="NormalWeb"/>
        <w:numPr>
          <w:ilvl w:val="0"/>
          <w:numId w:val="19"/>
        </w:numPr>
      </w:pPr>
      <w:r w:rsidRPr="00875752">
        <w:rPr>
          <w:rStyle w:val="Strong"/>
        </w:rPr>
        <w:t>Progress Tracking:</w:t>
      </w:r>
    </w:p>
    <w:p w14:paraId="0A7F17B6" w14:textId="77777777" w:rsidR="00B2088B" w:rsidRPr="00875752" w:rsidRDefault="00B2088B" w:rsidP="00B2088B">
      <w:pPr>
        <w:pStyle w:val="NormalWeb"/>
        <w:numPr>
          <w:ilvl w:val="1"/>
          <w:numId w:val="19"/>
        </w:numPr>
      </w:pPr>
      <w:r w:rsidRPr="00875752">
        <w:t>Submission of progress reports after each phase.</w:t>
      </w:r>
    </w:p>
    <w:p w14:paraId="48BD5D96" w14:textId="503E120D" w:rsidR="00B2088B" w:rsidRPr="00875752" w:rsidRDefault="00B2088B" w:rsidP="00B2088B">
      <w:pPr>
        <w:pStyle w:val="NormalWeb"/>
        <w:numPr>
          <w:ilvl w:val="1"/>
          <w:numId w:val="19"/>
        </w:numPr>
      </w:pPr>
      <w:r w:rsidRPr="00875752">
        <w:t>Advisor approval required at each milestone (literature review, prototype, evaluation).</w:t>
      </w:r>
    </w:p>
    <w:p w14:paraId="1FEBA447" w14:textId="550D8B5E" w:rsidR="00B2088B" w:rsidRPr="00875752" w:rsidRDefault="008B5FB8" w:rsidP="001F37CC">
      <w:pPr>
        <w:pStyle w:val="NormalWeb"/>
      </w:pPr>
      <w:r w:rsidRPr="00875752">
        <w:rPr>
          <w:noProof/>
        </w:rPr>
        <w:drawing>
          <wp:inline distT="0" distB="0" distL="0" distR="0" wp14:anchorId="32CF0815" wp14:editId="58F079A0">
            <wp:extent cx="5276215" cy="282321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bc05b46-e90b-49c4-bf91-45e3d7b1f37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6215" cy="2823210"/>
                    </a:xfrm>
                    <a:prstGeom prst="rect">
                      <a:avLst/>
                    </a:prstGeom>
                  </pic:spPr>
                </pic:pic>
              </a:graphicData>
            </a:graphic>
          </wp:inline>
        </w:drawing>
      </w:r>
    </w:p>
    <w:p w14:paraId="65F9C3DC" w14:textId="77777777" w:rsidR="007403AF" w:rsidRPr="00875752" w:rsidRDefault="007403AF" w:rsidP="007403AF">
      <w:pPr>
        <w:pStyle w:val="BodyText"/>
        <w:spacing w:line="240" w:lineRule="auto"/>
        <w:rPr>
          <w:rFonts w:ascii="Times New Roman" w:hAnsi="Times New Roman"/>
          <w:sz w:val="24"/>
          <w:szCs w:val="24"/>
        </w:rPr>
      </w:pPr>
    </w:p>
    <w:p w14:paraId="20B7070A" w14:textId="0E7C794D" w:rsidR="00875752" w:rsidRPr="00875752" w:rsidRDefault="007403AF" w:rsidP="007E2F9E">
      <w:pPr>
        <w:pStyle w:val="BodyText"/>
        <w:rPr>
          <w:rFonts w:ascii="Times New Roman" w:hAnsi="Times New Roman"/>
          <w:b/>
          <w:szCs w:val="24"/>
        </w:rPr>
      </w:pPr>
      <w:r w:rsidRPr="00875752">
        <w:rPr>
          <w:rFonts w:ascii="Times New Roman" w:hAnsi="Times New Roman"/>
          <w:b/>
          <w:szCs w:val="24"/>
        </w:rPr>
        <w:t>Resources Required</w:t>
      </w:r>
    </w:p>
    <w:p w14:paraId="5023141B" w14:textId="3461DB1D" w:rsidR="007403AF" w:rsidRDefault="00875752" w:rsidP="007403AF">
      <w:pPr>
        <w:pStyle w:val="BodyText"/>
        <w:spacing w:line="240" w:lineRule="auto"/>
        <w:rPr>
          <w:rFonts w:ascii="Times New Roman" w:hAnsi="Times New Roman"/>
          <w:sz w:val="24"/>
        </w:rPr>
      </w:pPr>
      <w:r w:rsidRPr="00875752">
        <w:rPr>
          <w:rStyle w:val="Strong"/>
          <w:rFonts w:ascii="Times New Roman" w:hAnsi="Times New Roman"/>
          <w:sz w:val="24"/>
        </w:rPr>
        <w:t>Advisor Supervision</w:t>
      </w:r>
      <w:r w:rsidRPr="00875752">
        <w:rPr>
          <w:rFonts w:ascii="Times New Roman" w:hAnsi="Times New Roman"/>
          <w:sz w:val="24"/>
        </w:rPr>
        <w:br/>
      </w:r>
      <w:r>
        <w:rPr>
          <w:rFonts w:ascii="Times New Roman" w:hAnsi="Times New Roman"/>
          <w:sz w:val="24"/>
        </w:rPr>
        <w:t xml:space="preserve">    </w:t>
      </w:r>
      <w:r w:rsidRPr="00875752">
        <w:rPr>
          <w:rFonts w:ascii="Times New Roman" w:hAnsi="Times New Roman"/>
          <w:sz w:val="24"/>
        </w:rPr>
        <w:t xml:space="preserve">– Guidance from a faculty advisor to monitor progress, provide technical </w:t>
      </w:r>
      <w:proofErr w:type="gramStart"/>
      <w:r w:rsidRPr="00875752">
        <w:rPr>
          <w:rFonts w:ascii="Times New Roman" w:hAnsi="Times New Roman"/>
          <w:sz w:val="24"/>
        </w:rPr>
        <w:t xml:space="preserve">feedback, </w:t>
      </w:r>
      <w:r>
        <w:rPr>
          <w:rFonts w:ascii="Times New Roman" w:hAnsi="Times New Roman"/>
          <w:sz w:val="24"/>
        </w:rPr>
        <w:t xml:space="preserve">  </w:t>
      </w:r>
      <w:proofErr w:type="gramEnd"/>
      <w:r>
        <w:rPr>
          <w:rFonts w:ascii="Times New Roman" w:hAnsi="Times New Roman"/>
          <w:sz w:val="24"/>
        </w:rPr>
        <w:t xml:space="preserve">    </w:t>
      </w:r>
      <w:r w:rsidRPr="00875752">
        <w:rPr>
          <w:rFonts w:ascii="Times New Roman" w:hAnsi="Times New Roman"/>
          <w:sz w:val="24"/>
        </w:rPr>
        <w:t>and evaluate milestones.</w:t>
      </w:r>
    </w:p>
    <w:p w14:paraId="291FC220" w14:textId="42671041" w:rsidR="008F2457" w:rsidRDefault="008F2457" w:rsidP="007403AF">
      <w:pPr>
        <w:pStyle w:val="BodyText"/>
        <w:spacing w:line="240" w:lineRule="auto"/>
        <w:rPr>
          <w:rFonts w:ascii="Times New Roman" w:hAnsi="Times New Roman"/>
          <w:sz w:val="24"/>
        </w:rPr>
      </w:pPr>
    </w:p>
    <w:p w14:paraId="06E76429" w14:textId="3541F533" w:rsidR="008F2457" w:rsidRDefault="008F2457" w:rsidP="007403AF">
      <w:pPr>
        <w:pStyle w:val="BodyText"/>
        <w:spacing w:line="240" w:lineRule="auto"/>
        <w:rPr>
          <w:rFonts w:ascii="Times New Roman" w:hAnsi="Times New Roman"/>
          <w:sz w:val="24"/>
        </w:rPr>
      </w:pPr>
      <w:r w:rsidRPr="008F2457">
        <w:rPr>
          <w:rStyle w:val="Strong"/>
          <w:rFonts w:ascii="Times New Roman" w:hAnsi="Times New Roman"/>
          <w:sz w:val="24"/>
        </w:rPr>
        <w:t>Software Tools</w:t>
      </w:r>
      <w:r w:rsidRPr="008F2457">
        <w:rPr>
          <w:rFonts w:ascii="Times New Roman" w:hAnsi="Times New Roman"/>
          <w:sz w:val="24"/>
        </w:rPr>
        <w:br/>
        <w:t>– Programming languages: Python, C++</w:t>
      </w:r>
      <w:r w:rsidRPr="008F2457">
        <w:rPr>
          <w:rFonts w:ascii="Times New Roman" w:hAnsi="Times New Roman"/>
          <w:sz w:val="24"/>
        </w:rPr>
        <w:br/>
        <w:t>– Speech-to-text APIs/Models: Whisper, Google Speech-to-Text (or equivalent)</w:t>
      </w:r>
      <w:r w:rsidRPr="008F2457">
        <w:rPr>
          <w:rFonts w:ascii="Times New Roman" w:hAnsi="Times New Roman"/>
          <w:sz w:val="24"/>
        </w:rPr>
        <w:br/>
        <w:t>– Code generation/AI models for program synthesis and explanation</w:t>
      </w:r>
      <w:r w:rsidRPr="008F2457">
        <w:rPr>
          <w:rFonts w:ascii="Times New Roman" w:hAnsi="Times New Roman"/>
          <w:sz w:val="24"/>
        </w:rPr>
        <w:br/>
      </w:r>
      <w:r w:rsidRPr="008F2457">
        <w:rPr>
          <w:rFonts w:ascii="Times New Roman" w:hAnsi="Times New Roman"/>
          <w:sz w:val="24"/>
        </w:rPr>
        <w:lastRenderedPageBreak/>
        <w:t>– Development environment: Visual Studio Code / PyCharm</w:t>
      </w:r>
      <w:r>
        <w:rPr>
          <w:rFonts w:ascii="Times New Roman" w:hAnsi="Times New Roman"/>
          <w:sz w:val="24"/>
        </w:rPr>
        <w:t>.</w:t>
      </w:r>
      <w:r w:rsidRPr="008F2457">
        <w:rPr>
          <w:rFonts w:ascii="Times New Roman" w:hAnsi="Times New Roman"/>
          <w:sz w:val="24"/>
        </w:rPr>
        <w:br/>
        <w:t>– Web/Desktop frameworks: (for prototype GUI</w:t>
      </w:r>
      <w:r>
        <w:rPr>
          <w:rFonts w:ascii="Times New Roman" w:hAnsi="Times New Roman"/>
          <w:sz w:val="24"/>
        </w:rPr>
        <w:t>).</w:t>
      </w:r>
    </w:p>
    <w:p w14:paraId="0F6CD170" w14:textId="77777777" w:rsidR="008F2457" w:rsidRPr="008F2457" w:rsidRDefault="008F2457" w:rsidP="007403AF">
      <w:pPr>
        <w:pStyle w:val="BodyText"/>
        <w:spacing w:line="240" w:lineRule="auto"/>
        <w:rPr>
          <w:rFonts w:ascii="Times New Roman" w:hAnsi="Times New Roman"/>
          <w:sz w:val="22"/>
        </w:rPr>
      </w:pPr>
    </w:p>
    <w:p w14:paraId="0B17346F" w14:textId="6E61B9CE" w:rsidR="008F2457" w:rsidRDefault="008F2457" w:rsidP="007403AF">
      <w:pPr>
        <w:pStyle w:val="BodyText"/>
        <w:spacing w:line="240" w:lineRule="auto"/>
        <w:rPr>
          <w:rFonts w:ascii="Times New Roman" w:hAnsi="Times New Roman"/>
          <w:sz w:val="24"/>
        </w:rPr>
      </w:pPr>
      <w:r w:rsidRPr="008F2457">
        <w:rPr>
          <w:rStyle w:val="Strong"/>
          <w:rFonts w:ascii="Times New Roman" w:hAnsi="Times New Roman"/>
          <w:sz w:val="24"/>
        </w:rPr>
        <w:t>Hardware Resources</w:t>
      </w:r>
      <w:r w:rsidRPr="008F2457">
        <w:rPr>
          <w:rFonts w:ascii="Times New Roman" w:hAnsi="Times New Roman"/>
          <w:sz w:val="24"/>
        </w:rPr>
        <w:br/>
        <w:t>– Standard laptops/PCs with microphone input and sufficient processing power.</w:t>
      </w:r>
    </w:p>
    <w:p w14:paraId="36220F78" w14:textId="1E21B0A8" w:rsidR="00DD2340" w:rsidRPr="00DD2340" w:rsidRDefault="00DD2340" w:rsidP="007403AF">
      <w:pPr>
        <w:pStyle w:val="BodyText"/>
        <w:spacing w:line="240" w:lineRule="auto"/>
        <w:rPr>
          <w:rFonts w:ascii="Times New Roman" w:hAnsi="Times New Roman"/>
          <w:sz w:val="22"/>
        </w:rPr>
      </w:pPr>
      <w:r w:rsidRPr="00DD2340">
        <w:rPr>
          <w:rFonts w:ascii="Times New Roman" w:hAnsi="Times New Roman"/>
          <w:sz w:val="24"/>
        </w:rPr>
        <w:t>– Internet connection for API/model access and testing.</w:t>
      </w:r>
    </w:p>
    <w:p w14:paraId="447C0F24" w14:textId="665DAC72" w:rsidR="008F2457" w:rsidRDefault="008F2457" w:rsidP="007403AF">
      <w:pPr>
        <w:pStyle w:val="BodyText"/>
        <w:spacing w:line="240" w:lineRule="auto"/>
        <w:rPr>
          <w:rFonts w:ascii="Times New Roman" w:hAnsi="Times New Roman"/>
          <w:sz w:val="24"/>
        </w:rPr>
      </w:pPr>
    </w:p>
    <w:p w14:paraId="32AD7F7C" w14:textId="66B97E3D" w:rsidR="008F2457" w:rsidRPr="008F2457" w:rsidRDefault="008F2457" w:rsidP="007403AF">
      <w:pPr>
        <w:pStyle w:val="BodyText"/>
        <w:spacing w:line="240" w:lineRule="auto"/>
        <w:rPr>
          <w:rFonts w:ascii="Times New Roman" w:hAnsi="Times New Roman"/>
          <w:sz w:val="22"/>
        </w:rPr>
      </w:pPr>
      <w:r w:rsidRPr="008F2457">
        <w:rPr>
          <w:rStyle w:val="Strong"/>
          <w:rFonts w:ascii="Times New Roman" w:hAnsi="Times New Roman"/>
          <w:sz w:val="24"/>
        </w:rPr>
        <w:t>Other Resources</w:t>
      </w:r>
      <w:r w:rsidRPr="008F2457">
        <w:rPr>
          <w:rFonts w:ascii="Times New Roman" w:hAnsi="Times New Roman"/>
          <w:sz w:val="24"/>
        </w:rPr>
        <w:br/>
        <w:t>– Access to online research papers, documentation, and coding assistant tools for comparison (e.g., GitHub Copilot, Gemini).</w:t>
      </w:r>
    </w:p>
    <w:p w14:paraId="13888B66" w14:textId="77777777" w:rsidR="00875752" w:rsidRPr="00875752" w:rsidRDefault="00875752" w:rsidP="007403AF">
      <w:pPr>
        <w:pStyle w:val="BodyText"/>
        <w:spacing w:line="240" w:lineRule="auto"/>
        <w:rPr>
          <w:rFonts w:ascii="Times New Roman" w:hAnsi="Times New Roman"/>
          <w:sz w:val="22"/>
          <w:szCs w:val="24"/>
        </w:rPr>
      </w:pPr>
    </w:p>
    <w:p w14:paraId="47216BEB" w14:textId="77777777" w:rsidR="007403AF" w:rsidRPr="00875752" w:rsidRDefault="007403AF" w:rsidP="007E2F9E">
      <w:pPr>
        <w:pStyle w:val="BodyText"/>
        <w:rPr>
          <w:rFonts w:ascii="Times New Roman" w:hAnsi="Times New Roman"/>
          <w:b/>
          <w:sz w:val="24"/>
          <w:szCs w:val="24"/>
        </w:rPr>
      </w:pPr>
      <w:r w:rsidRPr="00875752">
        <w:rPr>
          <w:rFonts w:ascii="Times New Roman" w:hAnsi="Times New Roman"/>
          <w:b/>
          <w:sz w:val="24"/>
          <w:szCs w:val="24"/>
        </w:rPr>
        <w:t>Miscell</w:t>
      </w:r>
      <w:bookmarkStart w:id="0" w:name="_GoBack"/>
      <w:bookmarkEnd w:id="0"/>
      <w:r w:rsidRPr="00875752">
        <w:rPr>
          <w:rFonts w:ascii="Times New Roman" w:hAnsi="Times New Roman"/>
          <w:b/>
          <w:sz w:val="24"/>
          <w:szCs w:val="24"/>
        </w:rPr>
        <w:t>aneous</w:t>
      </w:r>
    </w:p>
    <w:p w14:paraId="103ACD7E" w14:textId="77777777" w:rsidR="001F37CC" w:rsidRDefault="001F37CC" w:rsidP="001F37CC">
      <w:pPr>
        <w:pStyle w:val="NormalWeb"/>
        <w:numPr>
          <w:ilvl w:val="0"/>
          <w:numId w:val="25"/>
        </w:numPr>
        <w:spacing w:line="276" w:lineRule="auto"/>
      </w:pPr>
      <w:r>
        <w:rPr>
          <w:rStyle w:val="Strong"/>
        </w:rPr>
        <w:t>Advisor Meetings</w:t>
      </w:r>
      <w:r>
        <w:br/>
        <w:t>– Regular bi-weekly meetings with the project advisor will ensure proper guidance, technical feedback, and progress monitoring.</w:t>
      </w:r>
    </w:p>
    <w:p w14:paraId="42F77EFA" w14:textId="2D2572BD" w:rsidR="001F37CC" w:rsidRDefault="001F37CC" w:rsidP="001F37CC">
      <w:pPr>
        <w:pStyle w:val="NormalWeb"/>
        <w:numPr>
          <w:ilvl w:val="0"/>
          <w:numId w:val="25"/>
        </w:numPr>
        <w:spacing w:line="276" w:lineRule="auto"/>
      </w:pPr>
      <w:r>
        <w:rPr>
          <w:rStyle w:val="Strong"/>
        </w:rPr>
        <w:t>Risk Management</w:t>
      </w:r>
      <w:r>
        <w:br/>
        <w:t xml:space="preserve">– Alternative tools and APIs (e.g., Whisper, Google STT, </w:t>
      </w:r>
      <w:proofErr w:type="spellStart"/>
      <w:r>
        <w:t>Vosk</w:t>
      </w:r>
      <w:proofErr w:type="spellEnd"/>
      <w:r>
        <w:t>) will be explored in case of performance or availability issues.</w:t>
      </w:r>
    </w:p>
    <w:p w14:paraId="2BCF281F" w14:textId="77777777" w:rsidR="001F37CC" w:rsidRDefault="001F37CC" w:rsidP="001F37CC">
      <w:pPr>
        <w:pStyle w:val="NormalWeb"/>
        <w:numPr>
          <w:ilvl w:val="0"/>
          <w:numId w:val="25"/>
        </w:numPr>
        <w:spacing w:line="276" w:lineRule="auto"/>
      </w:pPr>
      <w:r>
        <w:rPr>
          <w:rStyle w:val="Strong"/>
        </w:rPr>
        <w:t>Ethical and Accessibility Considerations</w:t>
      </w:r>
      <w:r>
        <w:br/>
        <w:t>– The system will focus on improving accessibility for individuals with typing difficulties while ensuring the use of open-source or licensed software only.</w:t>
      </w:r>
    </w:p>
    <w:p w14:paraId="1F3B1409" w14:textId="64C5766F" w:rsidR="007403AF" w:rsidRPr="001F37CC" w:rsidRDefault="001F37CC" w:rsidP="001F37CC">
      <w:pPr>
        <w:pStyle w:val="NormalWeb"/>
        <w:numPr>
          <w:ilvl w:val="0"/>
          <w:numId w:val="25"/>
        </w:numPr>
        <w:spacing w:line="276" w:lineRule="auto"/>
      </w:pPr>
      <w:r>
        <w:rPr>
          <w:rStyle w:val="Strong"/>
        </w:rPr>
        <w:t>Future Scope</w:t>
      </w:r>
      <w:r>
        <w:br/>
        <w:t>– The project can be extended into an IDE plugin or mobile application, making it a practical tool for wider adoption.</w:t>
      </w:r>
    </w:p>
    <w:p w14:paraId="0AF9A16D" w14:textId="77777777" w:rsidR="008F1B35" w:rsidRPr="00875752" w:rsidRDefault="008F1B35" w:rsidP="008F1B35">
      <w:pPr>
        <w:pStyle w:val="BodyText"/>
        <w:spacing w:line="240" w:lineRule="auto"/>
        <w:rPr>
          <w:rFonts w:ascii="Times New Roman" w:hAnsi="Times New Roman"/>
          <w:b/>
          <w:bCs/>
          <w:sz w:val="24"/>
          <w:szCs w:val="24"/>
        </w:rPr>
      </w:pPr>
      <w:r w:rsidRPr="00875752">
        <w:rPr>
          <w:rFonts w:ascii="Times New Roman" w:hAnsi="Times New Roman"/>
          <w:b/>
          <w:bCs/>
          <w:sz w:val="24"/>
          <w:szCs w:val="24"/>
        </w:rPr>
        <w:t>Abstract Story Board and Identification of Characters (For Game-Oriented Projects Only)</w:t>
      </w:r>
    </w:p>
    <w:p w14:paraId="71BB27E9" w14:textId="77777777" w:rsidR="00875752" w:rsidRDefault="00875752" w:rsidP="00875752">
      <w:pPr>
        <w:pStyle w:val="BodyText"/>
        <w:spacing w:line="240" w:lineRule="auto"/>
        <w:rPr>
          <w:rFonts w:ascii="Times New Roman" w:hAnsi="Times New Roman"/>
          <w:i/>
          <w:sz w:val="24"/>
          <w:szCs w:val="24"/>
        </w:rPr>
      </w:pPr>
      <w:r w:rsidRPr="00875752">
        <w:rPr>
          <w:rFonts w:ascii="Times New Roman" w:hAnsi="Times New Roman"/>
          <w:i/>
          <w:sz w:val="24"/>
          <w:szCs w:val="24"/>
        </w:rPr>
        <w:tab/>
      </w:r>
    </w:p>
    <w:p w14:paraId="281AE3AE" w14:textId="2A9D5B0F" w:rsidR="00875752" w:rsidRPr="00875752" w:rsidRDefault="00875752" w:rsidP="00875752">
      <w:pPr>
        <w:pStyle w:val="BodyText"/>
        <w:spacing w:line="240" w:lineRule="auto"/>
        <w:ind w:left="720" w:firstLine="720"/>
        <w:rPr>
          <w:rFonts w:ascii="Times New Roman" w:hAnsi="Times New Roman"/>
          <w:i/>
          <w:sz w:val="24"/>
          <w:szCs w:val="24"/>
        </w:rPr>
      </w:pPr>
      <w:r w:rsidRPr="00875752">
        <w:rPr>
          <w:rFonts w:ascii="Times New Roman" w:hAnsi="Times New Roman"/>
          <w:i/>
          <w:sz w:val="24"/>
          <w:szCs w:val="24"/>
        </w:rPr>
        <w:t>Not Applicable</w:t>
      </w:r>
    </w:p>
    <w:p w14:paraId="562C75D1" w14:textId="77777777" w:rsidR="008F1B35" w:rsidRPr="00875752" w:rsidRDefault="008F1B35" w:rsidP="008F1B35">
      <w:pPr>
        <w:pStyle w:val="BodyText"/>
        <w:spacing w:line="240" w:lineRule="auto"/>
        <w:rPr>
          <w:rFonts w:ascii="Times New Roman" w:hAnsi="Times New Roman"/>
          <w:b/>
          <w:bCs/>
          <w:sz w:val="24"/>
          <w:szCs w:val="24"/>
        </w:rPr>
      </w:pPr>
    </w:p>
    <w:p w14:paraId="7C709FF0" w14:textId="77777777" w:rsidR="008F1B35" w:rsidRPr="00875752" w:rsidRDefault="008F1B35" w:rsidP="008F1B35">
      <w:pPr>
        <w:pStyle w:val="BodyText"/>
        <w:spacing w:line="240" w:lineRule="auto"/>
        <w:rPr>
          <w:rFonts w:ascii="Times New Roman" w:hAnsi="Times New Roman"/>
          <w:b/>
          <w:bCs/>
          <w:sz w:val="24"/>
          <w:szCs w:val="24"/>
        </w:rPr>
      </w:pPr>
      <w:r w:rsidRPr="00875752">
        <w:rPr>
          <w:rFonts w:ascii="Times New Roman" w:hAnsi="Times New Roman"/>
          <w:b/>
          <w:bCs/>
          <w:sz w:val="24"/>
          <w:szCs w:val="24"/>
        </w:rPr>
        <w:t>Sketch of Proposed Solution (For Research-based and Hardware-Oriented Projects Only)</w:t>
      </w:r>
    </w:p>
    <w:p w14:paraId="2ADD2E91" w14:textId="77777777" w:rsidR="001F37CC" w:rsidRDefault="001F37CC" w:rsidP="001F37CC">
      <w:pPr>
        <w:pStyle w:val="NormalWeb"/>
        <w:numPr>
          <w:ilvl w:val="0"/>
          <w:numId w:val="26"/>
        </w:numPr>
      </w:pPr>
      <w:r>
        <w:rPr>
          <w:rStyle w:val="Strong"/>
        </w:rPr>
        <w:t>Voice Input (Microphone)</w:t>
      </w:r>
      <w:r>
        <w:t xml:space="preserve"> – Captures spoken programming instructions.</w:t>
      </w:r>
    </w:p>
    <w:p w14:paraId="02502CFF" w14:textId="77777777" w:rsidR="001F37CC" w:rsidRDefault="001F37CC" w:rsidP="001F37CC">
      <w:pPr>
        <w:pStyle w:val="NormalWeb"/>
        <w:numPr>
          <w:ilvl w:val="0"/>
          <w:numId w:val="26"/>
        </w:numPr>
      </w:pPr>
      <w:r>
        <w:rPr>
          <w:rStyle w:val="Strong"/>
        </w:rPr>
        <w:t>Speech-to-Text Engine</w:t>
      </w:r>
      <w:r>
        <w:t xml:space="preserve"> – Converts voice into text using Whisper or Google STT.</w:t>
      </w:r>
    </w:p>
    <w:p w14:paraId="58DAEE94" w14:textId="77777777" w:rsidR="001F37CC" w:rsidRDefault="001F37CC" w:rsidP="001F37CC">
      <w:pPr>
        <w:pStyle w:val="NormalWeb"/>
        <w:numPr>
          <w:ilvl w:val="0"/>
          <w:numId w:val="26"/>
        </w:numPr>
      </w:pPr>
      <w:r>
        <w:rPr>
          <w:rStyle w:val="Strong"/>
        </w:rPr>
        <w:t>NLP Command Processor</w:t>
      </w:r>
      <w:r>
        <w:t xml:space="preserve"> – Interprets transcribed text into programming intent and maintains coding context.</w:t>
      </w:r>
    </w:p>
    <w:p w14:paraId="61FF8998" w14:textId="77777777" w:rsidR="001F37CC" w:rsidRDefault="001F37CC" w:rsidP="001F37CC">
      <w:pPr>
        <w:pStyle w:val="NormalWeb"/>
        <w:numPr>
          <w:ilvl w:val="0"/>
          <w:numId w:val="26"/>
        </w:numPr>
      </w:pPr>
      <w:r>
        <w:rPr>
          <w:rStyle w:val="Strong"/>
        </w:rPr>
        <w:t>Code Generation Engine</w:t>
      </w:r>
      <w:r>
        <w:t xml:space="preserve"> – Produces executable Python or C++ code and applies modifications as per user instructions.</w:t>
      </w:r>
    </w:p>
    <w:p w14:paraId="234E774B" w14:textId="77777777" w:rsidR="001F37CC" w:rsidRDefault="001F37CC" w:rsidP="001F37CC">
      <w:pPr>
        <w:pStyle w:val="NormalWeb"/>
        <w:numPr>
          <w:ilvl w:val="0"/>
          <w:numId w:val="26"/>
        </w:numPr>
      </w:pPr>
      <w:r>
        <w:rPr>
          <w:rStyle w:val="Strong"/>
        </w:rPr>
        <w:t>Code Explanation &amp; Suggestions</w:t>
      </w:r>
      <w:r>
        <w:t xml:space="preserve"> – Provides plain-language explanations of code and suggests improvements.</w:t>
      </w:r>
    </w:p>
    <w:p w14:paraId="664355AD" w14:textId="5180D5EC" w:rsidR="008F1B35" w:rsidRPr="001F37CC" w:rsidRDefault="001F37CC" w:rsidP="007E2F9E">
      <w:pPr>
        <w:pStyle w:val="NormalWeb"/>
        <w:numPr>
          <w:ilvl w:val="0"/>
          <w:numId w:val="26"/>
        </w:numPr>
      </w:pPr>
      <w:r>
        <w:rPr>
          <w:rStyle w:val="Strong"/>
        </w:rPr>
        <w:t>Desktop/Web GUI</w:t>
      </w:r>
      <w:r>
        <w:t xml:space="preserve"> – Displays generated code in real time and allows user interaction through dual listening modes (push-to-talk and wake word).</w:t>
      </w:r>
    </w:p>
    <w:p w14:paraId="71B5C283" w14:textId="77777777" w:rsidR="007403AF" w:rsidRPr="00875752" w:rsidRDefault="007403AF" w:rsidP="007E2F9E">
      <w:pPr>
        <w:pStyle w:val="BodyText"/>
        <w:rPr>
          <w:rFonts w:ascii="Times New Roman" w:hAnsi="Times New Roman"/>
          <w:b/>
          <w:sz w:val="24"/>
          <w:szCs w:val="24"/>
        </w:rPr>
      </w:pPr>
      <w:r w:rsidRPr="00875752">
        <w:rPr>
          <w:rFonts w:ascii="Times New Roman" w:hAnsi="Times New Roman"/>
          <w:b/>
          <w:sz w:val="24"/>
          <w:szCs w:val="24"/>
        </w:rPr>
        <w:lastRenderedPageBreak/>
        <w:t>References</w:t>
      </w:r>
      <w:r w:rsidR="00F20BF0" w:rsidRPr="00875752">
        <w:rPr>
          <w:rFonts w:ascii="Times New Roman" w:hAnsi="Times New Roman"/>
          <w:b/>
          <w:sz w:val="24"/>
          <w:szCs w:val="24"/>
        </w:rPr>
        <w:t>/Bibliography</w:t>
      </w:r>
      <w:r w:rsidRPr="00875752">
        <w:rPr>
          <w:rFonts w:ascii="Times New Roman" w:hAnsi="Times New Roman"/>
          <w:b/>
          <w:sz w:val="24"/>
          <w:szCs w:val="24"/>
        </w:rPr>
        <w:t xml:space="preserve"> </w:t>
      </w:r>
    </w:p>
    <w:p w14:paraId="5D812E11" w14:textId="77777777" w:rsidR="00875752" w:rsidRPr="00875752" w:rsidRDefault="00875752" w:rsidP="00875752">
      <w:pPr>
        <w:pStyle w:val="BodyText"/>
        <w:spacing w:line="240" w:lineRule="auto"/>
        <w:rPr>
          <w:rFonts w:ascii="Times New Roman" w:hAnsi="Times New Roman"/>
          <w:i/>
          <w:sz w:val="24"/>
          <w:szCs w:val="24"/>
        </w:rPr>
      </w:pPr>
      <w:r w:rsidRPr="00875752">
        <w:rPr>
          <w:rFonts w:ascii="Times New Roman" w:hAnsi="Times New Roman"/>
          <w:i/>
          <w:sz w:val="24"/>
          <w:szCs w:val="24"/>
        </w:rPr>
        <w:tab/>
        <w:t>Not Applicable</w:t>
      </w:r>
    </w:p>
    <w:p w14:paraId="0B990FDD" w14:textId="3FD133C4" w:rsidR="007403AF" w:rsidRPr="00875752" w:rsidRDefault="00875752" w:rsidP="00875752">
      <w:pPr>
        <w:pStyle w:val="BodyText"/>
        <w:spacing w:line="240" w:lineRule="auto"/>
        <w:ind w:left="360"/>
        <w:jc w:val="both"/>
        <w:rPr>
          <w:rFonts w:ascii="Times New Roman" w:hAnsi="Times New Roman"/>
          <w:sz w:val="24"/>
          <w:szCs w:val="24"/>
        </w:rPr>
      </w:pPr>
      <w:r>
        <w:rPr>
          <w:rFonts w:ascii="Times New Roman" w:hAnsi="Times New Roman"/>
          <w:sz w:val="24"/>
          <w:szCs w:val="24"/>
        </w:rPr>
        <w:tab/>
      </w:r>
    </w:p>
    <w:sectPr w:rsidR="007403AF" w:rsidRPr="00875752" w:rsidSect="00CB574D">
      <w:headerReference w:type="default" r:id="rId11"/>
      <w:footerReference w:type="default" r:id="rId12"/>
      <w:pgSz w:w="11909" w:h="16834" w:code="9"/>
      <w:pgMar w:top="1440" w:right="1440" w:bottom="1440" w:left="1440" w:header="1080" w:footer="533" w:gutter="72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BDD8E4" w14:textId="77777777" w:rsidR="001E4EC9" w:rsidRDefault="001E4EC9">
      <w:r>
        <w:separator/>
      </w:r>
    </w:p>
  </w:endnote>
  <w:endnote w:type="continuationSeparator" w:id="0">
    <w:p w14:paraId="196248EB" w14:textId="77777777" w:rsidR="001E4EC9" w:rsidRDefault="001E4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DD99D" w14:textId="77777777" w:rsidR="00CD569F" w:rsidRPr="009374AB" w:rsidRDefault="00CD569F"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9F6E1C">
      <w:rPr>
        <w:rStyle w:val="PageNumber"/>
        <w:noProof/>
        <w:sz w:val="20"/>
        <w:szCs w:val="20"/>
      </w:rPr>
      <w:t>1</w:t>
    </w:r>
    <w:r w:rsidRPr="009374AB">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B30F8" w14:textId="77777777" w:rsidR="00CD569F" w:rsidRPr="000904DC" w:rsidRDefault="00CD569F">
    <w:pPr>
      <w:rPr>
        <w:rFonts w:ascii="Arial" w:hAnsi="Arial" w:cs="Aria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179"/>
      <w:gridCol w:w="4120"/>
    </w:tblGrid>
    <w:tr w:rsidR="00CD569F" w:rsidRPr="00AE70AB" w14:paraId="152BB3C3" w14:textId="77777777" w:rsidTr="00AE70AB">
      <w:tc>
        <w:tcPr>
          <w:tcW w:w="4293" w:type="dxa"/>
          <w:shd w:val="clear" w:color="auto" w:fill="auto"/>
        </w:tcPr>
        <w:p w14:paraId="078D5EFE" w14:textId="77777777" w:rsidR="00CD569F" w:rsidRPr="00AE70AB" w:rsidRDefault="00B04795" w:rsidP="00AE70AB">
          <w:pPr>
            <w:pStyle w:val="Footer"/>
            <w:jc w:val="center"/>
            <w:rPr>
              <w:rStyle w:val="PageNumber"/>
              <w:rFonts w:ascii="Arial" w:hAnsi="Arial" w:cs="Arial"/>
              <w:sz w:val="20"/>
              <w:szCs w:val="20"/>
            </w:rPr>
          </w:pPr>
          <w:r w:rsidRPr="00AE70AB">
            <w:rPr>
              <w:rStyle w:val="PageNumber"/>
              <w:rFonts w:ascii="Arial" w:hAnsi="Arial" w:cs="Arial"/>
              <w:sz w:val="20"/>
              <w:szCs w:val="20"/>
            </w:rPr>
            <w:t>Signature Evaluator</w:t>
          </w:r>
          <w:r w:rsidR="009B65EE" w:rsidRPr="00AE70AB">
            <w:rPr>
              <w:rStyle w:val="PageNumber"/>
              <w:rFonts w:ascii="Arial" w:hAnsi="Arial" w:cs="Arial"/>
              <w:sz w:val="20"/>
              <w:szCs w:val="20"/>
            </w:rPr>
            <w:t>/Project Office</w:t>
          </w:r>
          <w:r w:rsidR="00CD569F" w:rsidRPr="00AE70AB">
            <w:rPr>
              <w:rStyle w:val="PageNumber"/>
              <w:rFonts w:ascii="Arial" w:hAnsi="Arial" w:cs="Arial"/>
              <w:sz w:val="20"/>
              <w:szCs w:val="20"/>
            </w:rPr>
            <w:t xml:space="preserve"> – 1</w:t>
          </w:r>
        </w:p>
      </w:tc>
      <w:tc>
        <w:tcPr>
          <w:tcW w:w="4232" w:type="dxa"/>
          <w:shd w:val="clear" w:color="auto" w:fill="auto"/>
        </w:tcPr>
        <w:p w14:paraId="34722628" w14:textId="77777777" w:rsidR="00CD569F" w:rsidRPr="00AE70AB" w:rsidRDefault="00CD569F" w:rsidP="00AE70AB">
          <w:pPr>
            <w:pStyle w:val="Footer"/>
            <w:jc w:val="center"/>
            <w:rPr>
              <w:rStyle w:val="PageNumber"/>
              <w:rFonts w:ascii="Arial" w:hAnsi="Arial" w:cs="Arial"/>
              <w:sz w:val="20"/>
              <w:szCs w:val="20"/>
            </w:rPr>
          </w:pPr>
          <w:r w:rsidRPr="00AE70AB">
            <w:rPr>
              <w:rStyle w:val="PageNumber"/>
              <w:rFonts w:ascii="Arial" w:hAnsi="Arial" w:cs="Arial"/>
              <w:sz w:val="20"/>
              <w:szCs w:val="20"/>
            </w:rPr>
            <w:t xml:space="preserve">Signature </w:t>
          </w:r>
          <w:r w:rsidR="00B04795" w:rsidRPr="00AE70AB">
            <w:rPr>
              <w:rStyle w:val="PageNumber"/>
              <w:rFonts w:ascii="Arial" w:hAnsi="Arial" w:cs="Arial"/>
              <w:sz w:val="20"/>
              <w:szCs w:val="20"/>
            </w:rPr>
            <w:t>Evaluator</w:t>
          </w:r>
          <w:r w:rsidR="00CF5657">
            <w:rPr>
              <w:rStyle w:val="PageNumber"/>
              <w:rFonts w:ascii="Arial" w:hAnsi="Arial" w:cs="Arial"/>
              <w:sz w:val="20"/>
              <w:szCs w:val="20"/>
            </w:rPr>
            <w:t>/Project Office</w:t>
          </w:r>
          <w:r w:rsidRPr="00AE70AB">
            <w:rPr>
              <w:rStyle w:val="PageNumber"/>
              <w:rFonts w:ascii="Arial" w:hAnsi="Arial" w:cs="Arial"/>
              <w:sz w:val="20"/>
              <w:szCs w:val="20"/>
            </w:rPr>
            <w:t xml:space="preserve"> – 2</w:t>
          </w:r>
        </w:p>
      </w:tc>
    </w:tr>
    <w:tr w:rsidR="00CD569F" w:rsidRPr="00AE70AB" w14:paraId="1DA6542E" w14:textId="77777777" w:rsidTr="00AE70AB">
      <w:trPr>
        <w:trHeight w:val="786"/>
      </w:trPr>
      <w:tc>
        <w:tcPr>
          <w:tcW w:w="4293" w:type="dxa"/>
          <w:shd w:val="clear" w:color="auto" w:fill="auto"/>
        </w:tcPr>
        <w:p w14:paraId="3041E394" w14:textId="77777777" w:rsidR="00CD569F" w:rsidRPr="00AE70AB" w:rsidRDefault="00CD569F" w:rsidP="00AE70AB">
          <w:pPr>
            <w:pStyle w:val="Footer"/>
            <w:jc w:val="center"/>
            <w:rPr>
              <w:rStyle w:val="PageNumber"/>
              <w:rFonts w:ascii="Arial" w:hAnsi="Arial" w:cs="Arial"/>
              <w:sz w:val="20"/>
              <w:szCs w:val="20"/>
            </w:rPr>
          </w:pPr>
        </w:p>
      </w:tc>
      <w:tc>
        <w:tcPr>
          <w:tcW w:w="4232" w:type="dxa"/>
          <w:shd w:val="clear" w:color="auto" w:fill="auto"/>
        </w:tcPr>
        <w:p w14:paraId="722B00AE" w14:textId="77777777" w:rsidR="00CD569F" w:rsidRPr="00AE70AB" w:rsidRDefault="00CD569F" w:rsidP="00AE70AB">
          <w:pPr>
            <w:pStyle w:val="Footer"/>
            <w:jc w:val="center"/>
            <w:rPr>
              <w:rStyle w:val="PageNumber"/>
              <w:rFonts w:ascii="Arial" w:hAnsi="Arial" w:cs="Arial"/>
              <w:sz w:val="20"/>
              <w:szCs w:val="20"/>
            </w:rPr>
          </w:pPr>
        </w:p>
      </w:tc>
    </w:tr>
  </w:tbl>
  <w:p w14:paraId="00697160" w14:textId="77777777" w:rsidR="00CD569F" w:rsidRPr="009374AB" w:rsidRDefault="00CD569F"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9F6E1C">
      <w:rPr>
        <w:rStyle w:val="PageNumber"/>
        <w:noProof/>
        <w:sz w:val="20"/>
        <w:szCs w:val="20"/>
      </w:rPr>
      <w:t>3</w:t>
    </w:r>
    <w:r w:rsidRPr="009374AB">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321894" w14:textId="77777777" w:rsidR="001E4EC9" w:rsidRDefault="001E4EC9">
      <w:r>
        <w:separator/>
      </w:r>
    </w:p>
  </w:footnote>
  <w:footnote w:type="continuationSeparator" w:id="0">
    <w:p w14:paraId="5095BEC2" w14:textId="77777777" w:rsidR="001E4EC9" w:rsidRDefault="001E4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837DD" w14:textId="25E1FC6B" w:rsidR="00CD569F" w:rsidRPr="00444985" w:rsidRDefault="00824321" w:rsidP="00444985">
    <w:pPr>
      <w:pStyle w:val="Header"/>
      <w:jc w:val="right"/>
      <w:rPr>
        <w:i/>
        <w:sz w:val="20"/>
        <w:szCs w:val="20"/>
      </w:rPr>
    </w:pPr>
    <w:r>
      <w:rPr>
        <w:i/>
        <w:sz w:val="20"/>
        <w:szCs w:val="20"/>
      </w:rPr>
      <w:t>Synthea: The Coding Assistant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71FCC" w14:textId="77777777" w:rsidR="00C97D9E" w:rsidRPr="00444985" w:rsidRDefault="00C97D9E" w:rsidP="00C97D9E">
    <w:pPr>
      <w:pStyle w:val="Header"/>
      <w:jc w:val="right"/>
      <w:rPr>
        <w:i/>
        <w:sz w:val="20"/>
        <w:szCs w:val="20"/>
      </w:rPr>
    </w:pPr>
    <w:r>
      <w:rPr>
        <w:i/>
        <w:sz w:val="20"/>
        <w:szCs w:val="20"/>
      </w:rPr>
      <w:t>Synthea: The Coding Assistant</w:t>
    </w:r>
  </w:p>
  <w:p w14:paraId="3349B780" w14:textId="2E0BB337" w:rsidR="00CD569F" w:rsidRPr="00C97D9E" w:rsidRDefault="00CD569F" w:rsidP="00C97D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E6173"/>
    <w:multiLevelType w:val="hybridMultilevel"/>
    <w:tmpl w:val="1A988C6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7D03BC"/>
    <w:multiLevelType w:val="multilevel"/>
    <w:tmpl w:val="CEA2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843DD"/>
    <w:multiLevelType w:val="multilevel"/>
    <w:tmpl w:val="4DA29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46A53"/>
    <w:multiLevelType w:val="multilevel"/>
    <w:tmpl w:val="8C02C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72E56"/>
    <w:multiLevelType w:val="multilevel"/>
    <w:tmpl w:val="C56C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F544C"/>
    <w:multiLevelType w:val="multilevel"/>
    <w:tmpl w:val="3BEA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C293C"/>
    <w:multiLevelType w:val="multilevel"/>
    <w:tmpl w:val="36E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65485"/>
    <w:multiLevelType w:val="multilevel"/>
    <w:tmpl w:val="702CD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A1CDB"/>
    <w:multiLevelType w:val="multilevel"/>
    <w:tmpl w:val="604C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91FB2"/>
    <w:multiLevelType w:val="multilevel"/>
    <w:tmpl w:val="2EE2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01038"/>
    <w:multiLevelType w:val="multilevel"/>
    <w:tmpl w:val="C412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97B03"/>
    <w:multiLevelType w:val="multilevel"/>
    <w:tmpl w:val="8DB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96439"/>
    <w:multiLevelType w:val="multilevel"/>
    <w:tmpl w:val="7786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61E9C"/>
    <w:multiLevelType w:val="multilevel"/>
    <w:tmpl w:val="DD52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C77C56"/>
    <w:multiLevelType w:val="multilevel"/>
    <w:tmpl w:val="9D4E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45652"/>
    <w:multiLevelType w:val="multilevel"/>
    <w:tmpl w:val="C52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E93"/>
    <w:multiLevelType w:val="multilevel"/>
    <w:tmpl w:val="6CF0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84990"/>
    <w:multiLevelType w:val="multilevel"/>
    <w:tmpl w:val="E094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C42EC"/>
    <w:multiLevelType w:val="multilevel"/>
    <w:tmpl w:val="2AEC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93CA2"/>
    <w:multiLevelType w:val="multilevel"/>
    <w:tmpl w:val="9A32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457F86"/>
    <w:multiLevelType w:val="multilevel"/>
    <w:tmpl w:val="0B0E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F650A"/>
    <w:multiLevelType w:val="multilevel"/>
    <w:tmpl w:val="1922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E67DEE"/>
    <w:multiLevelType w:val="multilevel"/>
    <w:tmpl w:val="E3E42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96B18"/>
    <w:multiLevelType w:val="multilevel"/>
    <w:tmpl w:val="94B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90144"/>
    <w:multiLevelType w:val="multilevel"/>
    <w:tmpl w:val="9C8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62E1B"/>
    <w:multiLevelType w:val="multilevel"/>
    <w:tmpl w:val="02A4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15"/>
  </w:num>
  <w:num w:numId="4">
    <w:abstractNumId w:val="25"/>
  </w:num>
  <w:num w:numId="5">
    <w:abstractNumId w:val="1"/>
  </w:num>
  <w:num w:numId="6">
    <w:abstractNumId w:val="19"/>
  </w:num>
  <w:num w:numId="7">
    <w:abstractNumId w:val="13"/>
  </w:num>
  <w:num w:numId="8">
    <w:abstractNumId w:val="2"/>
  </w:num>
  <w:num w:numId="9">
    <w:abstractNumId w:val="22"/>
  </w:num>
  <w:num w:numId="10">
    <w:abstractNumId w:val="5"/>
  </w:num>
  <w:num w:numId="11">
    <w:abstractNumId w:val="6"/>
  </w:num>
  <w:num w:numId="12">
    <w:abstractNumId w:val="24"/>
  </w:num>
  <w:num w:numId="13">
    <w:abstractNumId w:val="23"/>
  </w:num>
  <w:num w:numId="14">
    <w:abstractNumId w:val="12"/>
  </w:num>
  <w:num w:numId="15">
    <w:abstractNumId w:val="4"/>
  </w:num>
  <w:num w:numId="16">
    <w:abstractNumId w:val="20"/>
  </w:num>
  <w:num w:numId="17">
    <w:abstractNumId w:val="10"/>
  </w:num>
  <w:num w:numId="18">
    <w:abstractNumId w:val="14"/>
  </w:num>
  <w:num w:numId="19">
    <w:abstractNumId w:val="16"/>
  </w:num>
  <w:num w:numId="20">
    <w:abstractNumId w:val="3"/>
  </w:num>
  <w:num w:numId="21">
    <w:abstractNumId w:val="8"/>
  </w:num>
  <w:num w:numId="22">
    <w:abstractNumId w:val="7"/>
  </w:num>
  <w:num w:numId="23">
    <w:abstractNumId w:val="18"/>
  </w:num>
  <w:num w:numId="24">
    <w:abstractNumId w:val="17"/>
  </w:num>
  <w:num w:numId="25">
    <w:abstractNumId w:val="21"/>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F3"/>
    <w:rsid w:val="0001618E"/>
    <w:rsid w:val="00083B0B"/>
    <w:rsid w:val="000904DC"/>
    <w:rsid w:val="0009110D"/>
    <w:rsid w:val="000C3376"/>
    <w:rsid w:val="000D5084"/>
    <w:rsid w:val="00130173"/>
    <w:rsid w:val="00171312"/>
    <w:rsid w:val="0019208F"/>
    <w:rsid w:val="001925CE"/>
    <w:rsid w:val="001B45D1"/>
    <w:rsid w:val="001C336C"/>
    <w:rsid w:val="001E4EC9"/>
    <w:rsid w:val="001F37CC"/>
    <w:rsid w:val="0023243D"/>
    <w:rsid w:val="002601F7"/>
    <w:rsid w:val="00270154"/>
    <w:rsid w:val="002728A1"/>
    <w:rsid w:val="00284E1A"/>
    <w:rsid w:val="002912CD"/>
    <w:rsid w:val="002D5B49"/>
    <w:rsid w:val="00305D98"/>
    <w:rsid w:val="00385522"/>
    <w:rsid w:val="003D254F"/>
    <w:rsid w:val="003E2874"/>
    <w:rsid w:val="003F289E"/>
    <w:rsid w:val="0040309C"/>
    <w:rsid w:val="00412DF1"/>
    <w:rsid w:val="00444985"/>
    <w:rsid w:val="00450421"/>
    <w:rsid w:val="004B4720"/>
    <w:rsid w:val="004C4402"/>
    <w:rsid w:val="004C6F0D"/>
    <w:rsid w:val="004D1199"/>
    <w:rsid w:val="004D6E7C"/>
    <w:rsid w:val="00570ECD"/>
    <w:rsid w:val="005F4E9F"/>
    <w:rsid w:val="006971E8"/>
    <w:rsid w:val="006E4D9D"/>
    <w:rsid w:val="00710E53"/>
    <w:rsid w:val="007403AF"/>
    <w:rsid w:val="0078715C"/>
    <w:rsid w:val="007A7F68"/>
    <w:rsid w:val="007C10F9"/>
    <w:rsid w:val="007E0DE4"/>
    <w:rsid w:val="007E2F9E"/>
    <w:rsid w:val="00824321"/>
    <w:rsid w:val="0083601C"/>
    <w:rsid w:val="0085591A"/>
    <w:rsid w:val="00875752"/>
    <w:rsid w:val="008773D9"/>
    <w:rsid w:val="008B5FB8"/>
    <w:rsid w:val="008F1B35"/>
    <w:rsid w:val="008F2457"/>
    <w:rsid w:val="009374AB"/>
    <w:rsid w:val="00986DF3"/>
    <w:rsid w:val="00987D2E"/>
    <w:rsid w:val="0099693A"/>
    <w:rsid w:val="009A5C7E"/>
    <w:rsid w:val="009B314B"/>
    <w:rsid w:val="009B65EE"/>
    <w:rsid w:val="009E7AA2"/>
    <w:rsid w:val="009F6E1C"/>
    <w:rsid w:val="00A77692"/>
    <w:rsid w:val="00AB7E95"/>
    <w:rsid w:val="00AE03FE"/>
    <w:rsid w:val="00AE398F"/>
    <w:rsid w:val="00AE70AB"/>
    <w:rsid w:val="00B04795"/>
    <w:rsid w:val="00B2088B"/>
    <w:rsid w:val="00B63FA0"/>
    <w:rsid w:val="00B64A19"/>
    <w:rsid w:val="00B74409"/>
    <w:rsid w:val="00B762B4"/>
    <w:rsid w:val="00B91279"/>
    <w:rsid w:val="00BC1ABD"/>
    <w:rsid w:val="00BC61D4"/>
    <w:rsid w:val="00BD5AE2"/>
    <w:rsid w:val="00BE57F1"/>
    <w:rsid w:val="00BF526F"/>
    <w:rsid w:val="00C11423"/>
    <w:rsid w:val="00C74A8C"/>
    <w:rsid w:val="00C97D9E"/>
    <w:rsid w:val="00CB574D"/>
    <w:rsid w:val="00CD569F"/>
    <w:rsid w:val="00CE49A8"/>
    <w:rsid w:val="00CF5657"/>
    <w:rsid w:val="00D1720A"/>
    <w:rsid w:val="00D33F2B"/>
    <w:rsid w:val="00D4192B"/>
    <w:rsid w:val="00D44364"/>
    <w:rsid w:val="00D47D1B"/>
    <w:rsid w:val="00D7235D"/>
    <w:rsid w:val="00D97761"/>
    <w:rsid w:val="00DB1D1E"/>
    <w:rsid w:val="00DB2489"/>
    <w:rsid w:val="00DB26A4"/>
    <w:rsid w:val="00DB35A4"/>
    <w:rsid w:val="00DC4D9E"/>
    <w:rsid w:val="00DD2340"/>
    <w:rsid w:val="00DF5F66"/>
    <w:rsid w:val="00E10499"/>
    <w:rsid w:val="00E24F96"/>
    <w:rsid w:val="00E27A37"/>
    <w:rsid w:val="00E37928"/>
    <w:rsid w:val="00E4778A"/>
    <w:rsid w:val="00E807C4"/>
    <w:rsid w:val="00E8184B"/>
    <w:rsid w:val="00E900D2"/>
    <w:rsid w:val="00ED6D65"/>
    <w:rsid w:val="00F20BF0"/>
    <w:rsid w:val="00F22A28"/>
    <w:rsid w:val="00F4442B"/>
    <w:rsid w:val="00F512BA"/>
    <w:rsid w:val="00F677ED"/>
    <w:rsid w:val="00F737B3"/>
    <w:rsid w:val="00F81605"/>
    <w:rsid w:val="00FD5A50"/>
    <w:rsid w:val="00FD6E23"/>
    <w:rsid w:val="39FFE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5D2999"/>
  <w15:docId w15:val="{F1DE3F24-7CA1-481F-BA8C-20330ABC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44985"/>
    <w:rPr>
      <w:sz w:val="24"/>
      <w:szCs w:val="24"/>
    </w:rPr>
  </w:style>
  <w:style w:type="paragraph" w:styleId="Heading1">
    <w:name w:val="heading 1"/>
    <w:basedOn w:val="Normal"/>
    <w:next w:val="Normal"/>
    <w:qFormat/>
    <w:rsid w:val="0017131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7131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AB7E95"/>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qFormat/>
    <w:rsid w:val="006E4D9D"/>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44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44985"/>
    <w:pPr>
      <w:tabs>
        <w:tab w:val="center" w:pos="4320"/>
        <w:tab w:val="right" w:pos="8640"/>
      </w:tabs>
    </w:pPr>
  </w:style>
  <w:style w:type="paragraph" w:styleId="Footer">
    <w:name w:val="footer"/>
    <w:basedOn w:val="Normal"/>
    <w:rsid w:val="00444985"/>
    <w:pPr>
      <w:tabs>
        <w:tab w:val="center" w:pos="4320"/>
        <w:tab w:val="right" w:pos="8640"/>
      </w:tabs>
    </w:pPr>
  </w:style>
  <w:style w:type="character" w:styleId="PageNumber">
    <w:name w:val="page number"/>
    <w:basedOn w:val="DefaultParagraphFont"/>
    <w:rsid w:val="00444985"/>
  </w:style>
  <w:style w:type="paragraph" w:styleId="BodyText">
    <w:name w:val="Body Text"/>
    <w:basedOn w:val="Normal"/>
    <w:link w:val="BodyTextChar"/>
    <w:rsid w:val="007403AF"/>
    <w:pPr>
      <w:spacing w:line="360" w:lineRule="auto"/>
    </w:pPr>
    <w:rPr>
      <w:rFonts w:ascii="Arial" w:hAnsi="Arial"/>
      <w:sz w:val="28"/>
      <w:szCs w:val="20"/>
    </w:rPr>
  </w:style>
  <w:style w:type="paragraph" w:styleId="NormalWeb">
    <w:name w:val="Normal (Web)"/>
    <w:basedOn w:val="Normal"/>
    <w:uiPriority w:val="99"/>
    <w:unhideWhenUsed/>
    <w:rsid w:val="00824321"/>
    <w:pPr>
      <w:spacing w:before="100" w:beforeAutospacing="1" w:after="100" w:afterAutospacing="1"/>
    </w:pPr>
  </w:style>
  <w:style w:type="character" w:styleId="Emphasis">
    <w:name w:val="Emphasis"/>
    <w:basedOn w:val="DefaultParagraphFont"/>
    <w:uiPriority w:val="20"/>
    <w:qFormat/>
    <w:rsid w:val="00824321"/>
    <w:rPr>
      <w:i/>
      <w:iCs/>
    </w:rPr>
  </w:style>
  <w:style w:type="character" w:styleId="Strong">
    <w:name w:val="Strong"/>
    <w:basedOn w:val="DefaultParagraphFont"/>
    <w:uiPriority w:val="22"/>
    <w:qFormat/>
    <w:rsid w:val="001925CE"/>
    <w:rPr>
      <w:b/>
      <w:bCs/>
    </w:rPr>
  </w:style>
  <w:style w:type="character" w:customStyle="1" w:styleId="BodyTextChar">
    <w:name w:val="Body Text Char"/>
    <w:basedOn w:val="DefaultParagraphFont"/>
    <w:link w:val="BodyText"/>
    <w:rsid w:val="00AB7E95"/>
    <w:rPr>
      <w:rFonts w:ascii="Arial" w:hAnsi="Arial"/>
      <w:sz w:val="28"/>
    </w:rPr>
  </w:style>
  <w:style w:type="character" w:customStyle="1" w:styleId="Heading3Char">
    <w:name w:val="Heading 3 Char"/>
    <w:basedOn w:val="DefaultParagraphFont"/>
    <w:link w:val="Heading3"/>
    <w:semiHidden/>
    <w:rsid w:val="00AB7E9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55995">
      <w:bodyDiv w:val="1"/>
      <w:marLeft w:val="0"/>
      <w:marRight w:val="0"/>
      <w:marTop w:val="0"/>
      <w:marBottom w:val="0"/>
      <w:divBdr>
        <w:top w:val="none" w:sz="0" w:space="0" w:color="auto"/>
        <w:left w:val="none" w:sz="0" w:space="0" w:color="auto"/>
        <w:bottom w:val="none" w:sz="0" w:space="0" w:color="auto"/>
        <w:right w:val="none" w:sz="0" w:space="0" w:color="auto"/>
      </w:divBdr>
    </w:div>
    <w:div w:id="79105587">
      <w:bodyDiv w:val="1"/>
      <w:marLeft w:val="0"/>
      <w:marRight w:val="0"/>
      <w:marTop w:val="0"/>
      <w:marBottom w:val="0"/>
      <w:divBdr>
        <w:top w:val="none" w:sz="0" w:space="0" w:color="auto"/>
        <w:left w:val="none" w:sz="0" w:space="0" w:color="auto"/>
        <w:bottom w:val="none" w:sz="0" w:space="0" w:color="auto"/>
        <w:right w:val="none" w:sz="0" w:space="0" w:color="auto"/>
      </w:divBdr>
    </w:div>
    <w:div w:id="83459876">
      <w:bodyDiv w:val="1"/>
      <w:marLeft w:val="0"/>
      <w:marRight w:val="0"/>
      <w:marTop w:val="0"/>
      <w:marBottom w:val="0"/>
      <w:divBdr>
        <w:top w:val="none" w:sz="0" w:space="0" w:color="auto"/>
        <w:left w:val="none" w:sz="0" w:space="0" w:color="auto"/>
        <w:bottom w:val="none" w:sz="0" w:space="0" w:color="auto"/>
        <w:right w:val="none" w:sz="0" w:space="0" w:color="auto"/>
      </w:divBdr>
    </w:div>
    <w:div w:id="89087027">
      <w:bodyDiv w:val="1"/>
      <w:marLeft w:val="0"/>
      <w:marRight w:val="0"/>
      <w:marTop w:val="0"/>
      <w:marBottom w:val="0"/>
      <w:divBdr>
        <w:top w:val="none" w:sz="0" w:space="0" w:color="auto"/>
        <w:left w:val="none" w:sz="0" w:space="0" w:color="auto"/>
        <w:bottom w:val="none" w:sz="0" w:space="0" w:color="auto"/>
        <w:right w:val="none" w:sz="0" w:space="0" w:color="auto"/>
      </w:divBdr>
    </w:div>
    <w:div w:id="128741855">
      <w:bodyDiv w:val="1"/>
      <w:marLeft w:val="0"/>
      <w:marRight w:val="0"/>
      <w:marTop w:val="0"/>
      <w:marBottom w:val="0"/>
      <w:divBdr>
        <w:top w:val="none" w:sz="0" w:space="0" w:color="auto"/>
        <w:left w:val="none" w:sz="0" w:space="0" w:color="auto"/>
        <w:bottom w:val="none" w:sz="0" w:space="0" w:color="auto"/>
        <w:right w:val="none" w:sz="0" w:space="0" w:color="auto"/>
      </w:divBdr>
      <w:divsChild>
        <w:div w:id="161943219">
          <w:marLeft w:val="0"/>
          <w:marRight w:val="0"/>
          <w:marTop w:val="0"/>
          <w:marBottom w:val="0"/>
          <w:divBdr>
            <w:top w:val="none" w:sz="0" w:space="0" w:color="auto"/>
            <w:left w:val="none" w:sz="0" w:space="0" w:color="auto"/>
            <w:bottom w:val="none" w:sz="0" w:space="0" w:color="auto"/>
            <w:right w:val="none" w:sz="0" w:space="0" w:color="auto"/>
          </w:divBdr>
          <w:divsChild>
            <w:div w:id="10301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3974">
      <w:bodyDiv w:val="1"/>
      <w:marLeft w:val="0"/>
      <w:marRight w:val="0"/>
      <w:marTop w:val="0"/>
      <w:marBottom w:val="0"/>
      <w:divBdr>
        <w:top w:val="none" w:sz="0" w:space="0" w:color="auto"/>
        <w:left w:val="none" w:sz="0" w:space="0" w:color="auto"/>
        <w:bottom w:val="none" w:sz="0" w:space="0" w:color="auto"/>
        <w:right w:val="none" w:sz="0" w:space="0" w:color="auto"/>
      </w:divBdr>
    </w:div>
    <w:div w:id="235480609">
      <w:bodyDiv w:val="1"/>
      <w:marLeft w:val="0"/>
      <w:marRight w:val="0"/>
      <w:marTop w:val="0"/>
      <w:marBottom w:val="0"/>
      <w:divBdr>
        <w:top w:val="none" w:sz="0" w:space="0" w:color="auto"/>
        <w:left w:val="none" w:sz="0" w:space="0" w:color="auto"/>
        <w:bottom w:val="none" w:sz="0" w:space="0" w:color="auto"/>
        <w:right w:val="none" w:sz="0" w:space="0" w:color="auto"/>
      </w:divBdr>
    </w:div>
    <w:div w:id="327825635">
      <w:bodyDiv w:val="1"/>
      <w:marLeft w:val="0"/>
      <w:marRight w:val="0"/>
      <w:marTop w:val="0"/>
      <w:marBottom w:val="0"/>
      <w:divBdr>
        <w:top w:val="none" w:sz="0" w:space="0" w:color="auto"/>
        <w:left w:val="none" w:sz="0" w:space="0" w:color="auto"/>
        <w:bottom w:val="none" w:sz="0" w:space="0" w:color="auto"/>
        <w:right w:val="none" w:sz="0" w:space="0" w:color="auto"/>
      </w:divBdr>
    </w:div>
    <w:div w:id="328673687">
      <w:bodyDiv w:val="1"/>
      <w:marLeft w:val="0"/>
      <w:marRight w:val="0"/>
      <w:marTop w:val="0"/>
      <w:marBottom w:val="0"/>
      <w:divBdr>
        <w:top w:val="none" w:sz="0" w:space="0" w:color="auto"/>
        <w:left w:val="none" w:sz="0" w:space="0" w:color="auto"/>
        <w:bottom w:val="none" w:sz="0" w:space="0" w:color="auto"/>
        <w:right w:val="none" w:sz="0" w:space="0" w:color="auto"/>
      </w:divBdr>
    </w:div>
    <w:div w:id="432097815">
      <w:bodyDiv w:val="1"/>
      <w:marLeft w:val="0"/>
      <w:marRight w:val="0"/>
      <w:marTop w:val="0"/>
      <w:marBottom w:val="0"/>
      <w:divBdr>
        <w:top w:val="none" w:sz="0" w:space="0" w:color="auto"/>
        <w:left w:val="none" w:sz="0" w:space="0" w:color="auto"/>
        <w:bottom w:val="none" w:sz="0" w:space="0" w:color="auto"/>
        <w:right w:val="none" w:sz="0" w:space="0" w:color="auto"/>
      </w:divBdr>
    </w:div>
    <w:div w:id="603727540">
      <w:bodyDiv w:val="1"/>
      <w:marLeft w:val="0"/>
      <w:marRight w:val="0"/>
      <w:marTop w:val="0"/>
      <w:marBottom w:val="0"/>
      <w:divBdr>
        <w:top w:val="none" w:sz="0" w:space="0" w:color="auto"/>
        <w:left w:val="none" w:sz="0" w:space="0" w:color="auto"/>
        <w:bottom w:val="none" w:sz="0" w:space="0" w:color="auto"/>
        <w:right w:val="none" w:sz="0" w:space="0" w:color="auto"/>
      </w:divBdr>
    </w:div>
    <w:div w:id="867180834">
      <w:bodyDiv w:val="1"/>
      <w:marLeft w:val="0"/>
      <w:marRight w:val="0"/>
      <w:marTop w:val="0"/>
      <w:marBottom w:val="0"/>
      <w:divBdr>
        <w:top w:val="none" w:sz="0" w:space="0" w:color="auto"/>
        <w:left w:val="none" w:sz="0" w:space="0" w:color="auto"/>
        <w:bottom w:val="none" w:sz="0" w:space="0" w:color="auto"/>
        <w:right w:val="none" w:sz="0" w:space="0" w:color="auto"/>
      </w:divBdr>
    </w:div>
    <w:div w:id="997226156">
      <w:bodyDiv w:val="1"/>
      <w:marLeft w:val="0"/>
      <w:marRight w:val="0"/>
      <w:marTop w:val="0"/>
      <w:marBottom w:val="0"/>
      <w:divBdr>
        <w:top w:val="none" w:sz="0" w:space="0" w:color="auto"/>
        <w:left w:val="none" w:sz="0" w:space="0" w:color="auto"/>
        <w:bottom w:val="none" w:sz="0" w:space="0" w:color="auto"/>
        <w:right w:val="none" w:sz="0" w:space="0" w:color="auto"/>
      </w:divBdr>
    </w:div>
    <w:div w:id="1150053333">
      <w:bodyDiv w:val="1"/>
      <w:marLeft w:val="0"/>
      <w:marRight w:val="0"/>
      <w:marTop w:val="0"/>
      <w:marBottom w:val="0"/>
      <w:divBdr>
        <w:top w:val="none" w:sz="0" w:space="0" w:color="auto"/>
        <w:left w:val="none" w:sz="0" w:space="0" w:color="auto"/>
        <w:bottom w:val="none" w:sz="0" w:space="0" w:color="auto"/>
        <w:right w:val="none" w:sz="0" w:space="0" w:color="auto"/>
      </w:divBdr>
    </w:div>
    <w:div w:id="1183007773">
      <w:bodyDiv w:val="1"/>
      <w:marLeft w:val="0"/>
      <w:marRight w:val="0"/>
      <w:marTop w:val="0"/>
      <w:marBottom w:val="0"/>
      <w:divBdr>
        <w:top w:val="none" w:sz="0" w:space="0" w:color="auto"/>
        <w:left w:val="none" w:sz="0" w:space="0" w:color="auto"/>
        <w:bottom w:val="none" w:sz="0" w:space="0" w:color="auto"/>
        <w:right w:val="none" w:sz="0" w:space="0" w:color="auto"/>
      </w:divBdr>
    </w:div>
    <w:div w:id="1298805518">
      <w:bodyDiv w:val="1"/>
      <w:marLeft w:val="0"/>
      <w:marRight w:val="0"/>
      <w:marTop w:val="0"/>
      <w:marBottom w:val="0"/>
      <w:divBdr>
        <w:top w:val="none" w:sz="0" w:space="0" w:color="auto"/>
        <w:left w:val="none" w:sz="0" w:space="0" w:color="auto"/>
        <w:bottom w:val="none" w:sz="0" w:space="0" w:color="auto"/>
        <w:right w:val="none" w:sz="0" w:space="0" w:color="auto"/>
      </w:divBdr>
    </w:div>
    <w:div w:id="1314138113">
      <w:bodyDiv w:val="1"/>
      <w:marLeft w:val="0"/>
      <w:marRight w:val="0"/>
      <w:marTop w:val="0"/>
      <w:marBottom w:val="0"/>
      <w:divBdr>
        <w:top w:val="none" w:sz="0" w:space="0" w:color="auto"/>
        <w:left w:val="none" w:sz="0" w:space="0" w:color="auto"/>
        <w:bottom w:val="none" w:sz="0" w:space="0" w:color="auto"/>
        <w:right w:val="none" w:sz="0" w:space="0" w:color="auto"/>
      </w:divBdr>
    </w:div>
    <w:div w:id="1391033561">
      <w:bodyDiv w:val="1"/>
      <w:marLeft w:val="0"/>
      <w:marRight w:val="0"/>
      <w:marTop w:val="0"/>
      <w:marBottom w:val="0"/>
      <w:divBdr>
        <w:top w:val="none" w:sz="0" w:space="0" w:color="auto"/>
        <w:left w:val="none" w:sz="0" w:space="0" w:color="auto"/>
        <w:bottom w:val="none" w:sz="0" w:space="0" w:color="auto"/>
        <w:right w:val="none" w:sz="0" w:space="0" w:color="auto"/>
      </w:divBdr>
    </w:div>
    <w:div w:id="1479036372">
      <w:bodyDiv w:val="1"/>
      <w:marLeft w:val="0"/>
      <w:marRight w:val="0"/>
      <w:marTop w:val="0"/>
      <w:marBottom w:val="0"/>
      <w:divBdr>
        <w:top w:val="none" w:sz="0" w:space="0" w:color="auto"/>
        <w:left w:val="none" w:sz="0" w:space="0" w:color="auto"/>
        <w:bottom w:val="none" w:sz="0" w:space="0" w:color="auto"/>
        <w:right w:val="none" w:sz="0" w:space="0" w:color="auto"/>
      </w:divBdr>
    </w:div>
    <w:div w:id="1582569832">
      <w:bodyDiv w:val="1"/>
      <w:marLeft w:val="0"/>
      <w:marRight w:val="0"/>
      <w:marTop w:val="0"/>
      <w:marBottom w:val="0"/>
      <w:divBdr>
        <w:top w:val="none" w:sz="0" w:space="0" w:color="auto"/>
        <w:left w:val="none" w:sz="0" w:space="0" w:color="auto"/>
        <w:bottom w:val="none" w:sz="0" w:space="0" w:color="auto"/>
        <w:right w:val="none" w:sz="0" w:space="0" w:color="auto"/>
      </w:divBdr>
    </w:div>
    <w:div w:id="1605453514">
      <w:bodyDiv w:val="1"/>
      <w:marLeft w:val="0"/>
      <w:marRight w:val="0"/>
      <w:marTop w:val="0"/>
      <w:marBottom w:val="0"/>
      <w:divBdr>
        <w:top w:val="none" w:sz="0" w:space="0" w:color="auto"/>
        <w:left w:val="none" w:sz="0" w:space="0" w:color="auto"/>
        <w:bottom w:val="none" w:sz="0" w:space="0" w:color="auto"/>
        <w:right w:val="none" w:sz="0" w:space="0" w:color="auto"/>
      </w:divBdr>
    </w:div>
    <w:div w:id="1627193879">
      <w:bodyDiv w:val="1"/>
      <w:marLeft w:val="0"/>
      <w:marRight w:val="0"/>
      <w:marTop w:val="0"/>
      <w:marBottom w:val="0"/>
      <w:divBdr>
        <w:top w:val="none" w:sz="0" w:space="0" w:color="auto"/>
        <w:left w:val="none" w:sz="0" w:space="0" w:color="auto"/>
        <w:bottom w:val="none" w:sz="0" w:space="0" w:color="auto"/>
        <w:right w:val="none" w:sz="0" w:space="0" w:color="auto"/>
      </w:divBdr>
    </w:div>
    <w:div w:id="1683240543">
      <w:bodyDiv w:val="1"/>
      <w:marLeft w:val="0"/>
      <w:marRight w:val="0"/>
      <w:marTop w:val="0"/>
      <w:marBottom w:val="0"/>
      <w:divBdr>
        <w:top w:val="none" w:sz="0" w:space="0" w:color="auto"/>
        <w:left w:val="none" w:sz="0" w:space="0" w:color="auto"/>
        <w:bottom w:val="none" w:sz="0" w:space="0" w:color="auto"/>
        <w:right w:val="none" w:sz="0" w:space="0" w:color="auto"/>
      </w:divBdr>
    </w:div>
    <w:div w:id="210306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CP%20Data\UCP\Project%20Office\BSCS%20PRoject%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BSCS PRoject Proposal Template.dot</Template>
  <TotalTime>1729</TotalTime>
  <Pages>13</Pages>
  <Words>3043</Words>
  <Characters>17349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Central Punjab</Company>
  <LinksUpToDate>false</LinksUpToDate>
  <CharactersWithSpaces>20352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dc:creator>
  <cp:lastModifiedBy>L1F22BSSE0224- MUHAMMAD MUJEEB UR REHMAN</cp:lastModifiedBy>
  <cp:revision>30</cp:revision>
  <dcterms:created xsi:type="dcterms:W3CDTF">2020-09-17T12:15:00Z</dcterms:created>
  <dcterms:modified xsi:type="dcterms:W3CDTF">2025-09-17T08:44:00Z</dcterms:modified>
</cp:coreProperties>
</file>